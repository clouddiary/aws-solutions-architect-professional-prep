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30"/>
          <w:szCs w:val="36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6BBAADD7" w:rsidR="00E947D7" w:rsidRDefault="00675144">
              <w:pPr>
                <w:pStyle w:val="Publishwithline"/>
              </w:pPr>
              <w:r w:rsidRPr="00675144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 xml:space="preserve">AWS </w:t>
              </w:r>
              <w:r w:rsidR="006410AE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Macie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7C05BCB7" w14:textId="77777777" w:rsidR="0090669D" w:rsidRDefault="003667B8">
          <w:pPr>
            <w:pStyle w:val="Heading1"/>
            <w:shd w:val="clear" w:color="auto" w:fill="FFFFFF"/>
            <w:spacing w:before="0"/>
            <w:textAlignment w:val="baseline"/>
            <w:divId w:val="82922544"/>
          </w:pPr>
        </w:p>
      </w:sdtContent>
    </w:sdt>
    <w:p w14:paraId="08E5E521" w14:textId="52233A68" w:rsidR="00F02CA9" w:rsidRDefault="00F02CA9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7A18231E" w14:textId="73ABF55B" w:rsidR="004D43F4" w:rsidRDefault="006410AE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61EF6956" wp14:editId="38A8E2D5">
            <wp:extent cx="8782050" cy="516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A5C3" w14:textId="7913ED7F" w:rsidR="006410AE" w:rsidRDefault="006410AE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0C8B222B" w14:textId="6CFC49E1" w:rsidR="006410AE" w:rsidRDefault="006410AE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7404B8D9" wp14:editId="40308DC3">
            <wp:extent cx="8782917" cy="44611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07554" cy="44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30CE" w14:textId="77777777" w:rsidR="00F67F13" w:rsidRDefault="00F67F13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442B3DE2" w14:textId="720AF5B7" w:rsidR="00F67F13" w:rsidRDefault="00F67F13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29814FB7" wp14:editId="3271D7C8">
            <wp:extent cx="8257309" cy="382794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61776" cy="38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E12C" w14:textId="2C84975A" w:rsidR="004D43F4" w:rsidRDefault="004D43F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0A922FED" w14:textId="25454D46" w:rsidR="002718B4" w:rsidRDefault="002718B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6EB2366A" w14:textId="75AF1CED" w:rsidR="002718B4" w:rsidRDefault="002718B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sectPr w:rsidR="002718B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1BF9"/>
    <w:multiLevelType w:val="multilevel"/>
    <w:tmpl w:val="B6B2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B4374B"/>
    <w:multiLevelType w:val="multilevel"/>
    <w:tmpl w:val="FD40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D93579"/>
    <w:multiLevelType w:val="multilevel"/>
    <w:tmpl w:val="4F62B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A410DB"/>
    <w:multiLevelType w:val="multilevel"/>
    <w:tmpl w:val="960CC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050647"/>
    <w:multiLevelType w:val="multilevel"/>
    <w:tmpl w:val="0650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9860EF"/>
    <w:multiLevelType w:val="multilevel"/>
    <w:tmpl w:val="DC868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973327"/>
    <w:multiLevelType w:val="multilevel"/>
    <w:tmpl w:val="59020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1383C"/>
    <w:multiLevelType w:val="multilevel"/>
    <w:tmpl w:val="4FFA7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172E20"/>
    <w:multiLevelType w:val="multilevel"/>
    <w:tmpl w:val="7E1E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822A19"/>
    <w:multiLevelType w:val="multilevel"/>
    <w:tmpl w:val="70E4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D427211"/>
    <w:multiLevelType w:val="multilevel"/>
    <w:tmpl w:val="72A81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B265A1"/>
    <w:multiLevelType w:val="multilevel"/>
    <w:tmpl w:val="1A00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8B3BA0"/>
    <w:multiLevelType w:val="multilevel"/>
    <w:tmpl w:val="3DD21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A61A7E"/>
    <w:multiLevelType w:val="multilevel"/>
    <w:tmpl w:val="3990A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C428A9"/>
    <w:multiLevelType w:val="multilevel"/>
    <w:tmpl w:val="49D02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DC7946"/>
    <w:multiLevelType w:val="multilevel"/>
    <w:tmpl w:val="7E168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0E1091"/>
    <w:multiLevelType w:val="multilevel"/>
    <w:tmpl w:val="7C84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8DB4894"/>
    <w:multiLevelType w:val="multilevel"/>
    <w:tmpl w:val="104E0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DB60637"/>
    <w:multiLevelType w:val="multilevel"/>
    <w:tmpl w:val="15744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9E2E6A"/>
    <w:multiLevelType w:val="multilevel"/>
    <w:tmpl w:val="AE3A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150CF6"/>
    <w:multiLevelType w:val="multilevel"/>
    <w:tmpl w:val="CDC2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8B291F"/>
    <w:multiLevelType w:val="multilevel"/>
    <w:tmpl w:val="AF9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56D5650"/>
    <w:multiLevelType w:val="multilevel"/>
    <w:tmpl w:val="F79A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DD67678"/>
    <w:multiLevelType w:val="multilevel"/>
    <w:tmpl w:val="4D76F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A184FD4"/>
    <w:multiLevelType w:val="multilevel"/>
    <w:tmpl w:val="839C5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5"/>
  </w:num>
  <w:num w:numId="5">
    <w:abstractNumId w:val="2"/>
  </w:num>
  <w:num w:numId="6">
    <w:abstractNumId w:val="17"/>
  </w:num>
  <w:num w:numId="7">
    <w:abstractNumId w:val="10"/>
  </w:num>
  <w:num w:numId="8">
    <w:abstractNumId w:val="13"/>
  </w:num>
  <w:num w:numId="9">
    <w:abstractNumId w:val="14"/>
  </w:num>
  <w:num w:numId="10">
    <w:abstractNumId w:val="3"/>
  </w:num>
  <w:num w:numId="11">
    <w:abstractNumId w:val="21"/>
  </w:num>
  <w:num w:numId="12">
    <w:abstractNumId w:val="6"/>
  </w:num>
  <w:num w:numId="13">
    <w:abstractNumId w:val="4"/>
  </w:num>
  <w:num w:numId="14">
    <w:abstractNumId w:val="9"/>
  </w:num>
  <w:num w:numId="15">
    <w:abstractNumId w:val="18"/>
  </w:num>
  <w:num w:numId="16">
    <w:abstractNumId w:val="16"/>
  </w:num>
  <w:num w:numId="17">
    <w:abstractNumId w:val="12"/>
  </w:num>
  <w:num w:numId="18">
    <w:abstractNumId w:val="0"/>
  </w:num>
  <w:num w:numId="19">
    <w:abstractNumId w:val="22"/>
  </w:num>
  <w:num w:numId="20">
    <w:abstractNumId w:val="11"/>
  </w:num>
  <w:num w:numId="21">
    <w:abstractNumId w:val="24"/>
  </w:num>
  <w:num w:numId="22">
    <w:abstractNumId w:val="19"/>
  </w:num>
  <w:num w:numId="23">
    <w:abstractNumId w:val="15"/>
  </w:num>
  <w:num w:numId="24">
    <w:abstractNumId w:val="20"/>
  </w:num>
  <w:num w:numId="25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124844"/>
    <w:rsid w:val="001C4984"/>
    <w:rsid w:val="00230A98"/>
    <w:rsid w:val="002718B4"/>
    <w:rsid w:val="002918E9"/>
    <w:rsid w:val="00300151"/>
    <w:rsid w:val="003667B8"/>
    <w:rsid w:val="004C0176"/>
    <w:rsid w:val="004D43F4"/>
    <w:rsid w:val="00533C6A"/>
    <w:rsid w:val="00561D0D"/>
    <w:rsid w:val="006410AE"/>
    <w:rsid w:val="006418D3"/>
    <w:rsid w:val="00661C23"/>
    <w:rsid w:val="00675144"/>
    <w:rsid w:val="00697840"/>
    <w:rsid w:val="007361C7"/>
    <w:rsid w:val="007372F8"/>
    <w:rsid w:val="007409AC"/>
    <w:rsid w:val="007461ED"/>
    <w:rsid w:val="007821AF"/>
    <w:rsid w:val="007C0CBD"/>
    <w:rsid w:val="007C727C"/>
    <w:rsid w:val="007F5ED3"/>
    <w:rsid w:val="008B01E0"/>
    <w:rsid w:val="0090669D"/>
    <w:rsid w:val="0093307A"/>
    <w:rsid w:val="00950A94"/>
    <w:rsid w:val="009A4117"/>
    <w:rsid w:val="009F2635"/>
    <w:rsid w:val="00A028B9"/>
    <w:rsid w:val="00A31AF8"/>
    <w:rsid w:val="00A73BC3"/>
    <w:rsid w:val="00AE5E75"/>
    <w:rsid w:val="00AF1209"/>
    <w:rsid w:val="00AF3549"/>
    <w:rsid w:val="00B25F92"/>
    <w:rsid w:val="00B8391A"/>
    <w:rsid w:val="00B96B39"/>
    <w:rsid w:val="00BB5EC8"/>
    <w:rsid w:val="00C148F2"/>
    <w:rsid w:val="00C24AE2"/>
    <w:rsid w:val="00C34C92"/>
    <w:rsid w:val="00C41DF3"/>
    <w:rsid w:val="00CA3184"/>
    <w:rsid w:val="00D21929"/>
    <w:rsid w:val="00D35F3C"/>
    <w:rsid w:val="00D445F6"/>
    <w:rsid w:val="00D74843"/>
    <w:rsid w:val="00D84D1D"/>
    <w:rsid w:val="00D97DC6"/>
    <w:rsid w:val="00DA1598"/>
    <w:rsid w:val="00E63FEA"/>
    <w:rsid w:val="00E67062"/>
    <w:rsid w:val="00E947D7"/>
    <w:rsid w:val="00ED79D3"/>
    <w:rsid w:val="00F02CA9"/>
    <w:rsid w:val="00F31ED1"/>
    <w:rsid w:val="00F6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  <w:rsid w:val="00BB5EC8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5647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087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89595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22467">
                      <w:blockQuote w:val="1"/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3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6693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0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82540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40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72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6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761970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F516AB-996D-4AEE-A88C-B0C86A68DC99}"/>
      </w:docPartPr>
      <w:docPartBody>
        <w:p w:rsidR="00DD0607" w:rsidRDefault="009C0C51">
          <w:r w:rsidRPr="004B7B69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014EA6"/>
    <w:rsid w:val="0007786E"/>
    <w:rsid w:val="000D1AF0"/>
    <w:rsid w:val="001A5E99"/>
    <w:rsid w:val="001D4779"/>
    <w:rsid w:val="004E7F35"/>
    <w:rsid w:val="0080671E"/>
    <w:rsid w:val="009435AB"/>
    <w:rsid w:val="009C0C51"/>
    <w:rsid w:val="00B97F34"/>
    <w:rsid w:val="00C75A71"/>
    <w:rsid w:val="00C803D9"/>
    <w:rsid w:val="00DB6AB4"/>
    <w:rsid w:val="00DD0607"/>
    <w:rsid w:val="00EB33B3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0C5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logPostInfo xmlns="http://www.microsoft.com/Office/Word/BlogTool">
  <PostTitle>AWS Macie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690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39</cp:revision>
  <dcterms:created xsi:type="dcterms:W3CDTF">2020-11-27T04:06:00Z</dcterms:created>
  <dcterms:modified xsi:type="dcterms:W3CDTF">2021-01-12T04:52:00Z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