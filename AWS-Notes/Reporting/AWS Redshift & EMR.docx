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7384D255" w:rsidR="00E947D7" w:rsidRDefault="00DA5493">
              <w:pPr>
                <w:pStyle w:val="Publishwithline"/>
              </w:pPr>
              <w:r w:rsidRPr="00DA5493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AWS </w:t>
              </w:r>
              <w:r w:rsidR="00401345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Redshift &amp; EMR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7C0C36BF" w14:textId="08F8A1A9" w:rsidR="00CD0ADF" w:rsidRDefault="007404AE">
          <w:pPr>
            <w:pStyle w:val="Heading1"/>
            <w:shd w:val="clear" w:color="auto" w:fill="FFFFFF"/>
            <w:spacing w:before="0"/>
            <w:textAlignment w:val="baseline"/>
            <w:divId w:val="1456027147"/>
          </w:pPr>
        </w:p>
      </w:sdtContent>
    </w:sdt>
    <w:p w14:paraId="19EA8622" w14:textId="71E3B2F6" w:rsidR="00DA5493" w:rsidRDefault="00401345" w:rsidP="008D31CC">
      <w:pPr>
        <w:divId w:val="1456027147"/>
      </w:pPr>
      <w:r>
        <w:rPr>
          <w:noProof/>
        </w:rPr>
        <w:drawing>
          <wp:inline distT="0" distB="0" distL="0" distR="0" wp14:anchorId="10AAECBE" wp14:editId="0848F4CB">
            <wp:extent cx="12134850" cy="5676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6F71" w14:textId="1F2BC1EC" w:rsidR="00401345" w:rsidRDefault="00401345" w:rsidP="008D31CC">
      <w:pPr>
        <w:divId w:val="1456027147"/>
      </w:pPr>
      <w:r>
        <w:rPr>
          <w:noProof/>
        </w:rPr>
        <w:drawing>
          <wp:inline distT="0" distB="0" distL="0" distR="0" wp14:anchorId="4C0BEBAE" wp14:editId="3CA4F3DA">
            <wp:extent cx="12580620" cy="7025049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80778" cy="70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3866" w14:textId="441452CC" w:rsidR="00401345" w:rsidRDefault="00401345" w:rsidP="008D31CC">
      <w:pPr>
        <w:divId w:val="1456027147"/>
      </w:pPr>
      <w:r>
        <w:rPr>
          <w:noProof/>
        </w:rPr>
        <w:drawing>
          <wp:inline distT="0" distB="0" distL="0" distR="0" wp14:anchorId="3AB3E89F" wp14:editId="4D229E00">
            <wp:extent cx="11818620" cy="6741986"/>
            <wp:effectExtent l="0" t="0" r="0" b="190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20341" cy="674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C0E" w14:textId="5EAC14E9" w:rsidR="00401345" w:rsidRDefault="00401345" w:rsidP="008D31CC">
      <w:pPr>
        <w:divId w:val="1456027147"/>
      </w:pPr>
      <w:r>
        <w:rPr>
          <w:noProof/>
        </w:rPr>
        <w:drawing>
          <wp:inline distT="0" distB="0" distL="0" distR="0" wp14:anchorId="54196231" wp14:editId="6CD8E5B6">
            <wp:extent cx="11477625" cy="644842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1886" w14:textId="392F925B" w:rsidR="00AF4C1E" w:rsidRDefault="00AF4C1E" w:rsidP="008D31CC">
      <w:pPr>
        <w:divId w:val="1456027147"/>
      </w:pPr>
      <w:r>
        <w:rPr>
          <w:noProof/>
        </w:rPr>
        <w:drawing>
          <wp:inline distT="0" distB="0" distL="0" distR="0" wp14:anchorId="7ABBFB2A" wp14:editId="189F7A9D">
            <wp:extent cx="11430000" cy="60102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852C" w14:textId="21EC7FFD" w:rsidR="00AF4C1E" w:rsidRDefault="00AF4C1E" w:rsidP="008D31CC">
      <w:pPr>
        <w:divId w:val="1456027147"/>
      </w:pPr>
      <w:r>
        <w:rPr>
          <w:noProof/>
        </w:rPr>
        <w:drawing>
          <wp:inline distT="0" distB="0" distL="0" distR="0" wp14:anchorId="7471390A" wp14:editId="36A6392F">
            <wp:extent cx="12011025" cy="66198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6E" w14:textId="29E956A6" w:rsidR="00AF4C1E" w:rsidRDefault="00AF4C1E" w:rsidP="008D31CC">
      <w:pPr>
        <w:divId w:val="1456027147"/>
      </w:pPr>
      <w:r>
        <w:rPr>
          <w:noProof/>
        </w:rPr>
        <w:drawing>
          <wp:inline distT="0" distB="0" distL="0" distR="0" wp14:anchorId="665633A8" wp14:editId="14089FDB">
            <wp:extent cx="12477750" cy="66103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D9B8" w14:textId="33120885" w:rsidR="00AF4C1E" w:rsidRPr="008D31CC" w:rsidRDefault="00AF4C1E" w:rsidP="008D31CC">
      <w:pPr>
        <w:divId w:val="1456027147"/>
      </w:pPr>
      <w:r>
        <w:rPr>
          <w:noProof/>
        </w:rPr>
        <w:drawing>
          <wp:inline distT="0" distB="0" distL="0" distR="0" wp14:anchorId="55DDA8E3" wp14:editId="33A4ECC0">
            <wp:extent cx="12820650" cy="6534150"/>
            <wp:effectExtent l="0" t="0" r="0" b="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C1E" w:rsidRPr="008D31C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537"/>
    <w:multiLevelType w:val="multilevel"/>
    <w:tmpl w:val="D9506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185591"/>
    <w:multiLevelType w:val="multilevel"/>
    <w:tmpl w:val="B0CC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9E5126"/>
    <w:multiLevelType w:val="multilevel"/>
    <w:tmpl w:val="E96E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136CE2"/>
    <w:multiLevelType w:val="multilevel"/>
    <w:tmpl w:val="B022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7A2847"/>
    <w:multiLevelType w:val="multilevel"/>
    <w:tmpl w:val="AFB8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256EAE"/>
    <w:multiLevelType w:val="multilevel"/>
    <w:tmpl w:val="C8A26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F015FE"/>
    <w:multiLevelType w:val="multilevel"/>
    <w:tmpl w:val="D150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A00281"/>
    <w:multiLevelType w:val="multilevel"/>
    <w:tmpl w:val="9A509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862BA7"/>
    <w:multiLevelType w:val="multilevel"/>
    <w:tmpl w:val="CB98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8E6DEB"/>
    <w:multiLevelType w:val="multilevel"/>
    <w:tmpl w:val="60BEE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A37EDF"/>
    <w:multiLevelType w:val="multilevel"/>
    <w:tmpl w:val="EBDE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663EC0"/>
    <w:multiLevelType w:val="multilevel"/>
    <w:tmpl w:val="09DA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BA125E"/>
    <w:multiLevelType w:val="multilevel"/>
    <w:tmpl w:val="B0C4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8326EC"/>
    <w:multiLevelType w:val="multilevel"/>
    <w:tmpl w:val="B542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6F07D7"/>
    <w:multiLevelType w:val="multilevel"/>
    <w:tmpl w:val="D3A4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1F6964"/>
    <w:multiLevelType w:val="multilevel"/>
    <w:tmpl w:val="EA8A7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BB770D"/>
    <w:multiLevelType w:val="multilevel"/>
    <w:tmpl w:val="006EB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5B57A3"/>
    <w:multiLevelType w:val="multilevel"/>
    <w:tmpl w:val="B64A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961177"/>
    <w:multiLevelType w:val="multilevel"/>
    <w:tmpl w:val="7BAE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6AC3F9C"/>
    <w:multiLevelType w:val="multilevel"/>
    <w:tmpl w:val="EE0A7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586630"/>
    <w:multiLevelType w:val="multilevel"/>
    <w:tmpl w:val="1F86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505D9B"/>
    <w:multiLevelType w:val="multilevel"/>
    <w:tmpl w:val="89A02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FBE546F"/>
    <w:multiLevelType w:val="multilevel"/>
    <w:tmpl w:val="C81E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07A651A"/>
    <w:multiLevelType w:val="multilevel"/>
    <w:tmpl w:val="D2464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4B2F23"/>
    <w:multiLevelType w:val="multilevel"/>
    <w:tmpl w:val="1CEC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702B02"/>
    <w:multiLevelType w:val="multilevel"/>
    <w:tmpl w:val="48BA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9E0DE3"/>
    <w:multiLevelType w:val="multilevel"/>
    <w:tmpl w:val="E34A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EB3E08"/>
    <w:multiLevelType w:val="multilevel"/>
    <w:tmpl w:val="06A89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92A3E1E"/>
    <w:multiLevelType w:val="multilevel"/>
    <w:tmpl w:val="9A424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CF70368"/>
    <w:multiLevelType w:val="multilevel"/>
    <w:tmpl w:val="BBDA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DC31A4B"/>
    <w:multiLevelType w:val="multilevel"/>
    <w:tmpl w:val="E71C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052D71"/>
    <w:multiLevelType w:val="multilevel"/>
    <w:tmpl w:val="07D82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CF6D51"/>
    <w:multiLevelType w:val="multilevel"/>
    <w:tmpl w:val="01EA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5830718"/>
    <w:multiLevelType w:val="multilevel"/>
    <w:tmpl w:val="C79C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66E2BFA"/>
    <w:multiLevelType w:val="multilevel"/>
    <w:tmpl w:val="99A8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FB146A"/>
    <w:multiLevelType w:val="multilevel"/>
    <w:tmpl w:val="B19AD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985989"/>
    <w:multiLevelType w:val="multilevel"/>
    <w:tmpl w:val="50F2C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073C2D"/>
    <w:multiLevelType w:val="multilevel"/>
    <w:tmpl w:val="A0BE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5"/>
  </w:num>
  <w:num w:numId="3">
    <w:abstractNumId w:val="5"/>
  </w:num>
  <w:num w:numId="4">
    <w:abstractNumId w:val="9"/>
  </w:num>
  <w:num w:numId="5">
    <w:abstractNumId w:val="1"/>
  </w:num>
  <w:num w:numId="6">
    <w:abstractNumId w:val="10"/>
  </w:num>
  <w:num w:numId="7">
    <w:abstractNumId w:val="28"/>
  </w:num>
  <w:num w:numId="8">
    <w:abstractNumId w:val="30"/>
  </w:num>
  <w:num w:numId="9">
    <w:abstractNumId w:val="0"/>
  </w:num>
  <w:num w:numId="10">
    <w:abstractNumId w:val="37"/>
  </w:num>
  <w:num w:numId="11">
    <w:abstractNumId w:val="29"/>
  </w:num>
  <w:num w:numId="12">
    <w:abstractNumId w:val="24"/>
  </w:num>
  <w:num w:numId="13">
    <w:abstractNumId w:val="27"/>
  </w:num>
  <w:num w:numId="14">
    <w:abstractNumId w:val="14"/>
  </w:num>
  <w:num w:numId="15">
    <w:abstractNumId w:val="26"/>
  </w:num>
  <w:num w:numId="16">
    <w:abstractNumId w:val="21"/>
  </w:num>
  <w:num w:numId="17">
    <w:abstractNumId w:val="19"/>
  </w:num>
  <w:num w:numId="18">
    <w:abstractNumId w:val="20"/>
  </w:num>
  <w:num w:numId="19">
    <w:abstractNumId w:val="34"/>
  </w:num>
  <w:num w:numId="20">
    <w:abstractNumId w:val="3"/>
  </w:num>
  <w:num w:numId="21">
    <w:abstractNumId w:val="32"/>
  </w:num>
  <w:num w:numId="22">
    <w:abstractNumId w:val="22"/>
  </w:num>
  <w:num w:numId="23">
    <w:abstractNumId w:val="33"/>
  </w:num>
  <w:num w:numId="24">
    <w:abstractNumId w:val="2"/>
  </w:num>
  <w:num w:numId="25">
    <w:abstractNumId w:val="8"/>
  </w:num>
  <w:num w:numId="26">
    <w:abstractNumId w:val="23"/>
  </w:num>
  <w:num w:numId="27">
    <w:abstractNumId w:val="23"/>
  </w:num>
  <w:num w:numId="28">
    <w:abstractNumId w:val="23"/>
  </w:num>
  <w:num w:numId="29">
    <w:abstractNumId w:val="18"/>
  </w:num>
  <w:num w:numId="30">
    <w:abstractNumId w:val="4"/>
  </w:num>
  <w:num w:numId="31">
    <w:abstractNumId w:val="12"/>
  </w:num>
  <w:num w:numId="32">
    <w:abstractNumId w:val="16"/>
  </w:num>
  <w:num w:numId="33">
    <w:abstractNumId w:val="6"/>
  </w:num>
  <w:num w:numId="34">
    <w:abstractNumId w:val="31"/>
  </w:num>
  <w:num w:numId="35">
    <w:abstractNumId w:val="36"/>
  </w:num>
  <w:num w:numId="36">
    <w:abstractNumId w:val="11"/>
  </w:num>
  <w:num w:numId="37">
    <w:abstractNumId w:val="25"/>
  </w:num>
  <w:num w:numId="38">
    <w:abstractNumId w:val="35"/>
  </w:num>
  <w:num w:numId="39">
    <w:abstractNumId w:val="7"/>
  </w:num>
  <w:num w:numId="40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4604B"/>
    <w:rsid w:val="000D0605"/>
    <w:rsid w:val="000D3369"/>
    <w:rsid w:val="000E6C3D"/>
    <w:rsid w:val="0010318D"/>
    <w:rsid w:val="00124844"/>
    <w:rsid w:val="00124C59"/>
    <w:rsid w:val="00136B83"/>
    <w:rsid w:val="001C63B3"/>
    <w:rsid w:val="001F0C07"/>
    <w:rsid w:val="00230A98"/>
    <w:rsid w:val="00232ECB"/>
    <w:rsid w:val="00237DB6"/>
    <w:rsid w:val="00275C8E"/>
    <w:rsid w:val="002918E9"/>
    <w:rsid w:val="002B053B"/>
    <w:rsid w:val="002F7B94"/>
    <w:rsid w:val="003961B3"/>
    <w:rsid w:val="003B4AE7"/>
    <w:rsid w:val="00401345"/>
    <w:rsid w:val="0058385C"/>
    <w:rsid w:val="00592985"/>
    <w:rsid w:val="00593CDC"/>
    <w:rsid w:val="005C3A46"/>
    <w:rsid w:val="005F333B"/>
    <w:rsid w:val="0062673C"/>
    <w:rsid w:val="0064329A"/>
    <w:rsid w:val="006453F2"/>
    <w:rsid w:val="00692F46"/>
    <w:rsid w:val="007372F8"/>
    <w:rsid w:val="007404AE"/>
    <w:rsid w:val="007821AF"/>
    <w:rsid w:val="00793317"/>
    <w:rsid w:val="007C727C"/>
    <w:rsid w:val="007F11CE"/>
    <w:rsid w:val="007F5ED3"/>
    <w:rsid w:val="0084598A"/>
    <w:rsid w:val="008C3A6F"/>
    <w:rsid w:val="008D31CC"/>
    <w:rsid w:val="008F32E9"/>
    <w:rsid w:val="0093307A"/>
    <w:rsid w:val="00941812"/>
    <w:rsid w:val="00950A94"/>
    <w:rsid w:val="009623B2"/>
    <w:rsid w:val="009874C5"/>
    <w:rsid w:val="009B70BC"/>
    <w:rsid w:val="009D4044"/>
    <w:rsid w:val="009E357D"/>
    <w:rsid w:val="009F2635"/>
    <w:rsid w:val="00A03027"/>
    <w:rsid w:val="00A31AF8"/>
    <w:rsid w:val="00A36A25"/>
    <w:rsid w:val="00A627B0"/>
    <w:rsid w:val="00A83545"/>
    <w:rsid w:val="00A92E31"/>
    <w:rsid w:val="00AE5E75"/>
    <w:rsid w:val="00AF3549"/>
    <w:rsid w:val="00AF4C1E"/>
    <w:rsid w:val="00B557E5"/>
    <w:rsid w:val="00B8391A"/>
    <w:rsid w:val="00B96B39"/>
    <w:rsid w:val="00BA13F6"/>
    <w:rsid w:val="00BE2382"/>
    <w:rsid w:val="00C41DF3"/>
    <w:rsid w:val="00CC693A"/>
    <w:rsid w:val="00CD0ADF"/>
    <w:rsid w:val="00D35F3C"/>
    <w:rsid w:val="00D7040B"/>
    <w:rsid w:val="00D82390"/>
    <w:rsid w:val="00D84977"/>
    <w:rsid w:val="00D84D1D"/>
    <w:rsid w:val="00DA1598"/>
    <w:rsid w:val="00DA5493"/>
    <w:rsid w:val="00DC7DB9"/>
    <w:rsid w:val="00DF2E7A"/>
    <w:rsid w:val="00DF7F52"/>
    <w:rsid w:val="00E129A0"/>
    <w:rsid w:val="00E23A67"/>
    <w:rsid w:val="00E37075"/>
    <w:rsid w:val="00E67062"/>
    <w:rsid w:val="00E947D7"/>
    <w:rsid w:val="00ED383C"/>
    <w:rsid w:val="00ED6299"/>
    <w:rsid w:val="00F26493"/>
    <w:rsid w:val="00F4276D"/>
    <w:rsid w:val="00F72434"/>
    <w:rsid w:val="00FC00D3"/>
    <w:rsid w:val="00FC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  <w:style w:type="character" w:customStyle="1" w:styleId="s2">
    <w:name w:val="s2"/>
    <w:basedOn w:val="DefaultParagraphFont"/>
    <w:rsid w:val="00237DB6"/>
  </w:style>
  <w:style w:type="character" w:styleId="UnresolvedMention">
    <w:name w:val="Unresolved Mention"/>
    <w:basedOn w:val="DefaultParagraphFont"/>
    <w:uiPriority w:val="99"/>
    <w:semiHidden/>
    <w:rsid w:val="00FC7F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500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47037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10698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0857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5132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93023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9652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02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943800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05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325552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89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689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D6E6C-95E6-40A5-9142-BACA33E58656}"/>
      </w:docPartPr>
      <w:docPartBody>
        <w:p w:rsidR="00DD0607" w:rsidRDefault="00736ED4">
          <w:r w:rsidRPr="00DD1927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247AE5"/>
    <w:rsid w:val="002A5E1D"/>
    <w:rsid w:val="003811F4"/>
    <w:rsid w:val="00411B71"/>
    <w:rsid w:val="0044312C"/>
    <w:rsid w:val="00475B76"/>
    <w:rsid w:val="004E7F35"/>
    <w:rsid w:val="004F2E67"/>
    <w:rsid w:val="006342FA"/>
    <w:rsid w:val="00652452"/>
    <w:rsid w:val="006E27B6"/>
    <w:rsid w:val="00736ED4"/>
    <w:rsid w:val="007F16B8"/>
    <w:rsid w:val="007F699E"/>
    <w:rsid w:val="00867654"/>
    <w:rsid w:val="0096724E"/>
    <w:rsid w:val="009A4C2B"/>
    <w:rsid w:val="00AA4CA3"/>
    <w:rsid w:val="00AC166B"/>
    <w:rsid w:val="00DD0607"/>
    <w:rsid w:val="00ED1D86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36ED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logPostInfo xmlns="http://www.microsoft.com/Office/Word/BlogTool">
  <PostTitle>AWS Redshift &amp; EMR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1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2</cp:revision>
  <dcterms:created xsi:type="dcterms:W3CDTF">2022-03-24T04:40:00Z</dcterms:created>
  <dcterms:modified xsi:type="dcterms:W3CDTF">2022-03-24T04:40:00Z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