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sz w:val="22"/>
          <w:szCs w:val="20"/>
        </w:rPr>
      </w:sdtEndPr>
      <w:sdtContent>
        <w:sdt>
          <w:sdtPr>
            <w:rPr>
              <w:rFonts w:ascii="Georgia" w:eastAsia="Times New Roman" w:hAnsi="Georgia" w:cs="Times New Roman"/>
              <w:color w:val="666666"/>
              <w:kern w:val="36"/>
              <w:sz w:val="48"/>
              <w:szCs w:val="48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40A07831" w:rsidR="00E947D7" w:rsidRDefault="00DD0EAD">
              <w:pPr>
                <w:pStyle w:val="Publishwithline"/>
              </w:pPr>
              <w:r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 xml:space="preserve">CloudWatch </w:t>
              </w:r>
              <w:proofErr w:type="spellStart"/>
              <w:r w:rsidR="00854BA1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>CheatSheet</w:t>
              </w:r>
              <w:proofErr w:type="spellEnd"/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1B0DAC52" w14:textId="672FC717" w:rsidR="003831D8" w:rsidRDefault="00BF100D" w:rsidP="00243CAD">
          <w:pPr>
            <w:ind w:left="720"/>
          </w:pPr>
        </w:p>
      </w:sdtContent>
    </w:sdt>
    <w:p w14:paraId="2EF5AEA6" w14:textId="42F40F0A" w:rsidR="00854BA1" w:rsidRDefault="00854BA1" w:rsidP="00243CAD">
      <w:pPr>
        <w:ind w:left="720"/>
      </w:pPr>
      <w:r>
        <w:rPr>
          <w:noProof/>
        </w:rPr>
        <w:drawing>
          <wp:inline distT="0" distB="0" distL="0" distR="0" wp14:anchorId="16080198" wp14:editId="495AFEF6">
            <wp:extent cx="10960485" cy="616527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71357" cy="617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D26" w14:textId="35004CD5" w:rsidR="00854BA1" w:rsidRDefault="00854BA1" w:rsidP="00243CAD">
      <w:pPr>
        <w:ind w:left="720"/>
      </w:pPr>
      <w:r>
        <w:rPr>
          <w:noProof/>
        </w:rPr>
        <w:drawing>
          <wp:inline distT="0" distB="0" distL="0" distR="0" wp14:anchorId="29E68DA4" wp14:editId="2C0ACA51">
            <wp:extent cx="10898910" cy="613063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09168" cy="613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6530" w14:textId="350C87F7" w:rsidR="00854BA1" w:rsidRDefault="00854BA1" w:rsidP="00243CAD">
      <w:pPr>
        <w:ind w:left="720"/>
      </w:pPr>
      <w:r>
        <w:rPr>
          <w:noProof/>
        </w:rPr>
        <w:drawing>
          <wp:inline distT="0" distB="0" distL="0" distR="0" wp14:anchorId="4B4BA9CC" wp14:editId="25973658">
            <wp:extent cx="11575473" cy="6511204"/>
            <wp:effectExtent l="0" t="0" r="698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79322" cy="651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D8D6" w14:textId="7C1104F4" w:rsidR="00854BA1" w:rsidRDefault="00854BA1" w:rsidP="00243CAD">
      <w:pPr>
        <w:ind w:left="720"/>
      </w:pPr>
      <w:r>
        <w:rPr>
          <w:noProof/>
        </w:rPr>
        <w:drawing>
          <wp:inline distT="0" distB="0" distL="0" distR="0" wp14:anchorId="29637A6F" wp14:editId="31AAAF3A">
            <wp:extent cx="11366885" cy="6393873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76879" cy="639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1062" w14:textId="27D95117" w:rsidR="00854BA1" w:rsidRDefault="00854BA1" w:rsidP="00243CAD">
      <w:pPr>
        <w:ind w:left="720"/>
      </w:pPr>
      <w:r>
        <w:rPr>
          <w:noProof/>
        </w:rPr>
        <w:drawing>
          <wp:inline distT="0" distB="0" distL="0" distR="0" wp14:anchorId="5D0ED26F" wp14:editId="73DE07AC">
            <wp:extent cx="11379200" cy="640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91209" cy="64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9FB8" w14:textId="0CE76AF2" w:rsidR="00854BA1" w:rsidRDefault="00854BA1" w:rsidP="00243CAD">
      <w:pPr>
        <w:ind w:left="720"/>
      </w:pPr>
      <w:r>
        <w:rPr>
          <w:noProof/>
        </w:rPr>
        <w:drawing>
          <wp:inline distT="0" distB="0" distL="0" distR="0" wp14:anchorId="64C68717" wp14:editId="79596C99">
            <wp:extent cx="11368476" cy="6394768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91787" cy="640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72CC" w14:textId="5BA2D9EC" w:rsidR="00A728DF" w:rsidRDefault="00A728DF" w:rsidP="00243CAD">
      <w:pPr>
        <w:ind w:left="720"/>
      </w:pPr>
      <w:r>
        <w:rPr>
          <w:noProof/>
        </w:rPr>
        <w:drawing>
          <wp:inline distT="0" distB="0" distL="0" distR="0" wp14:anchorId="118F13FF" wp14:editId="38FEC846">
            <wp:extent cx="11001375" cy="4486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013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F986" w14:textId="77777777" w:rsidR="00A728DF" w:rsidRDefault="00A728DF" w:rsidP="00243CAD">
      <w:pPr>
        <w:ind w:left="720"/>
      </w:pPr>
    </w:p>
    <w:sectPr w:rsidR="00A728D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20025"/>
    <w:multiLevelType w:val="multilevel"/>
    <w:tmpl w:val="56149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DA7C83"/>
    <w:multiLevelType w:val="multilevel"/>
    <w:tmpl w:val="2138B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AD5087"/>
    <w:multiLevelType w:val="multilevel"/>
    <w:tmpl w:val="204E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961423"/>
    <w:multiLevelType w:val="multilevel"/>
    <w:tmpl w:val="87622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978208F"/>
    <w:multiLevelType w:val="multilevel"/>
    <w:tmpl w:val="8C24C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F208A3"/>
    <w:multiLevelType w:val="multilevel"/>
    <w:tmpl w:val="EBE43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364112"/>
    <w:multiLevelType w:val="multilevel"/>
    <w:tmpl w:val="1DB27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BF4C0E"/>
    <w:multiLevelType w:val="multilevel"/>
    <w:tmpl w:val="F308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AEF2F88"/>
    <w:multiLevelType w:val="multilevel"/>
    <w:tmpl w:val="7126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1036103"/>
    <w:multiLevelType w:val="multilevel"/>
    <w:tmpl w:val="EF52A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201A9D"/>
    <w:multiLevelType w:val="multilevel"/>
    <w:tmpl w:val="8456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8995E00"/>
    <w:multiLevelType w:val="multilevel"/>
    <w:tmpl w:val="E1FC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0034490"/>
    <w:multiLevelType w:val="multilevel"/>
    <w:tmpl w:val="07C68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1074800"/>
    <w:multiLevelType w:val="multilevel"/>
    <w:tmpl w:val="D4F0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3E4628"/>
    <w:multiLevelType w:val="multilevel"/>
    <w:tmpl w:val="737E3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37D2586"/>
    <w:multiLevelType w:val="multilevel"/>
    <w:tmpl w:val="7494C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42C6A08"/>
    <w:multiLevelType w:val="multilevel"/>
    <w:tmpl w:val="22128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8CC6462"/>
    <w:multiLevelType w:val="multilevel"/>
    <w:tmpl w:val="C4825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AF524B4"/>
    <w:multiLevelType w:val="multilevel"/>
    <w:tmpl w:val="6BDEA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DE260E8"/>
    <w:multiLevelType w:val="multilevel"/>
    <w:tmpl w:val="D410F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04E50B0"/>
    <w:multiLevelType w:val="multilevel"/>
    <w:tmpl w:val="7DCA1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593959"/>
    <w:multiLevelType w:val="multilevel"/>
    <w:tmpl w:val="90E08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5954523"/>
    <w:multiLevelType w:val="multilevel"/>
    <w:tmpl w:val="1E54D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F027A1"/>
    <w:multiLevelType w:val="multilevel"/>
    <w:tmpl w:val="F0C2C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5F87FA4"/>
    <w:multiLevelType w:val="multilevel"/>
    <w:tmpl w:val="358A6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65D20E0"/>
    <w:multiLevelType w:val="multilevel"/>
    <w:tmpl w:val="D272F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6E92C10"/>
    <w:multiLevelType w:val="multilevel"/>
    <w:tmpl w:val="43823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AC4174B"/>
    <w:multiLevelType w:val="multilevel"/>
    <w:tmpl w:val="BD784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6"/>
  </w:num>
  <w:num w:numId="3">
    <w:abstractNumId w:val="8"/>
  </w:num>
  <w:num w:numId="4">
    <w:abstractNumId w:val="17"/>
  </w:num>
  <w:num w:numId="5">
    <w:abstractNumId w:val="5"/>
  </w:num>
  <w:num w:numId="6">
    <w:abstractNumId w:val="13"/>
  </w:num>
  <w:num w:numId="7">
    <w:abstractNumId w:val="9"/>
  </w:num>
  <w:num w:numId="8">
    <w:abstractNumId w:val="14"/>
  </w:num>
  <w:num w:numId="9">
    <w:abstractNumId w:val="15"/>
  </w:num>
  <w:num w:numId="10">
    <w:abstractNumId w:val="0"/>
  </w:num>
  <w:num w:numId="11">
    <w:abstractNumId w:val="21"/>
  </w:num>
  <w:num w:numId="12">
    <w:abstractNumId w:val="10"/>
  </w:num>
  <w:num w:numId="13">
    <w:abstractNumId w:val="12"/>
  </w:num>
  <w:num w:numId="14">
    <w:abstractNumId w:val="2"/>
  </w:num>
  <w:num w:numId="15">
    <w:abstractNumId w:val="19"/>
  </w:num>
  <w:num w:numId="16">
    <w:abstractNumId w:val="24"/>
  </w:num>
  <w:num w:numId="17">
    <w:abstractNumId w:val="23"/>
  </w:num>
  <w:num w:numId="18">
    <w:abstractNumId w:val="25"/>
  </w:num>
  <w:num w:numId="19">
    <w:abstractNumId w:val="7"/>
  </w:num>
  <w:num w:numId="20">
    <w:abstractNumId w:val="27"/>
  </w:num>
  <w:num w:numId="21">
    <w:abstractNumId w:val="26"/>
  </w:num>
  <w:num w:numId="22">
    <w:abstractNumId w:val="20"/>
  </w:num>
  <w:num w:numId="23">
    <w:abstractNumId w:val="6"/>
  </w:num>
  <w:num w:numId="24">
    <w:abstractNumId w:val="1"/>
  </w:num>
  <w:num w:numId="25">
    <w:abstractNumId w:val="4"/>
  </w:num>
  <w:num w:numId="26">
    <w:abstractNumId w:val="11"/>
  </w:num>
  <w:num w:numId="27">
    <w:abstractNumId w:val="18"/>
  </w:num>
  <w:num w:numId="28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035EC0"/>
    <w:rsid w:val="000360F4"/>
    <w:rsid w:val="0009460C"/>
    <w:rsid w:val="00124844"/>
    <w:rsid w:val="001C4984"/>
    <w:rsid w:val="00230A98"/>
    <w:rsid w:val="002918E9"/>
    <w:rsid w:val="002A4C24"/>
    <w:rsid w:val="002F2742"/>
    <w:rsid w:val="00300151"/>
    <w:rsid w:val="003831D8"/>
    <w:rsid w:val="00533C6A"/>
    <w:rsid w:val="00561D0D"/>
    <w:rsid w:val="005664EC"/>
    <w:rsid w:val="006418D3"/>
    <w:rsid w:val="007372F8"/>
    <w:rsid w:val="007461ED"/>
    <w:rsid w:val="007821AF"/>
    <w:rsid w:val="00793476"/>
    <w:rsid w:val="007C0CBD"/>
    <w:rsid w:val="007C727C"/>
    <w:rsid w:val="007F5ED3"/>
    <w:rsid w:val="008118E3"/>
    <w:rsid w:val="008432C5"/>
    <w:rsid w:val="00854BA1"/>
    <w:rsid w:val="008F5E41"/>
    <w:rsid w:val="0090669D"/>
    <w:rsid w:val="0093307A"/>
    <w:rsid w:val="00950A94"/>
    <w:rsid w:val="009F2635"/>
    <w:rsid w:val="00A31AF8"/>
    <w:rsid w:val="00A728DF"/>
    <w:rsid w:val="00AA1F54"/>
    <w:rsid w:val="00AE5E75"/>
    <w:rsid w:val="00AF3549"/>
    <w:rsid w:val="00B25F92"/>
    <w:rsid w:val="00B27561"/>
    <w:rsid w:val="00B8391A"/>
    <w:rsid w:val="00B96B39"/>
    <w:rsid w:val="00BF100D"/>
    <w:rsid w:val="00C148F2"/>
    <w:rsid w:val="00C34C92"/>
    <w:rsid w:val="00C41DF3"/>
    <w:rsid w:val="00CA3184"/>
    <w:rsid w:val="00D21929"/>
    <w:rsid w:val="00D35F3C"/>
    <w:rsid w:val="00D4181D"/>
    <w:rsid w:val="00D445F6"/>
    <w:rsid w:val="00D84D1D"/>
    <w:rsid w:val="00D84FE7"/>
    <w:rsid w:val="00D97DC6"/>
    <w:rsid w:val="00DA1598"/>
    <w:rsid w:val="00DD0EAD"/>
    <w:rsid w:val="00E67062"/>
    <w:rsid w:val="00E947D7"/>
    <w:rsid w:val="00EB3065"/>
    <w:rsid w:val="00ED79D3"/>
    <w:rsid w:val="00F31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  <w:rsid w:val="003831D8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30A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7821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7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5647">
              <w:blockQuote w:val="1"/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087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89595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22467">
                      <w:blockQuote w:val="1"/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3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56693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06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825402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40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15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762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40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229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88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59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4711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3120885">
                                                      <w:blockQuote w:val="1"/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68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761970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A9D145-AF20-477A-8D3C-95DD426E0B8D}"/>
      </w:docPartPr>
      <w:docPartBody>
        <w:p w:rsidR="00DD0607" w:rsidRDefault="00171CD9">
          <w:r w:rsidRPr="00531FD3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014EA6"/>
    <w:rsid w:val="00035349"/>
    <w:rsid w:val="0007786E"/>
    <w:rsid w:val="000D1AF0"/>
    <w:rsid w:val="00171CD9"/>
    <w:rsid w:val="001A5E99"/>
    <w:rsid w:val="00214546"/>
    <w:rsid w:val="00453163"/>
    <w:rsid w:val="004E7F35"/>
    <w:rsid w:val="0080671E"/>
    <w:rsid w:val="009E7A54"/>
    <w:rsid w:val="00B52743"/>
    <w:rsid w:val="00C75A71"/>
    <w:rsid w:val="00C803D9"/>
    <w:rsid w:val="00D415B8"/>
    <w:rsid w:val="00D578B4"/>
    <w:rsid w:val="00D72399"/>
    <w:rsid w:val="00DB6AB4"/>
    <w:rsid w:val="00DC03B5"/>
    <w:rsid w:val="00DD0607"/>
    <w:rsid w:val="00E87B8F"/>
    <w:rsid w:val="00EB56A7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1CD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logPostInfo xmlns="http://www.microsoft.com/Office/Word/BlogTool">
  <PostTitle>CloudWatch CheatSheet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499586A6771148A2FD45D7C6E723A6" ma:contentTypeVersion="13" ma:contentTypeDescription="Create a new document." ma:contentTypeScope="" ma:versionID="90d4fe8af21e6cde90efb467872c421d">
  <xsd:schema xmlns:xsd="http://www.w3.org/2001/XMLSchema" xmlns:xs="http://www.w3.org/2001/XMLSchema" xmlns:p="http://schemas.microsoft.com/office/2006/metadata/properties" xmlns:ns3="1dbf5c65-0670-4327-ad5f-1246924eff50" xmlns:ns4="4acae15e-e63f-4fa1-85cb-e3026c30f633" targetNamespace="http://schemas.microsoft.com/office/2006/metadata/properties" ma:root="true" ma:fieldsID="8c1c71597107158e179c1834790952cd" ns3:_="" ns4:_="">
    <xsd:import namespace="1dbf5c65-0670-4327-ad5f-1246924eff50"/>
    <xsd:import namespace="4acae15e-e63f-4fa1-85cb-e3026c30f63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bf5c65-0670-4327-ad5f-1246924eff5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cae15e-e63f-4fa1-85cb-e3026c30f6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A6A299-0DFF-4D60-9883-4BB037FE37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4.xml><?xml version="1.0" encoding="utf-8"?>
<ds:datastoreItem xmlns:ds="http://schemas.openxmlformats.org/officeDocument/2006/customXml" ds:itemID="{EABC5260-0B45-4DA4-A00A-8AB07F83B9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bf5c65-0670-4327-ad5f-1246924eff50"/>
    <ds:schemaRef ds:uri="4acae15e-e63f-4fa1-85cb-e3026c30f6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541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17</cp:revision>
  <dcterms:created xsi:type="dcterms:W3CDTF">2020-12-05T20:52:00Z</dcterms:created>
  <dcterms:modified xsi:type="dcterms:W3CDTF">2021-07-24T16:44:00Z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0x01010081499586A6771148A2FD45D7C6E723A6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