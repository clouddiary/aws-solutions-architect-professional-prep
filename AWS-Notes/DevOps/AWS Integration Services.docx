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10CB2D6A" w:rsidR="00E947D7" w:rsidRDefault="005775A1">
              <w:pPr>
                <w:pStyle w:val="Publishwithline"/>
              </w:pPr>
              <w:r w:rsidRPr="005775A1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AWS Integration Services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475DA86E" w14:textId="74946978" w:rsidR="0009460C" w:rsidRDefault="00270CBC">
          <w:pPr>
            <w:pStyle w:val="Heading1"/>
            <w:shd w:val="clear" w:color="auto" w:fill="FFFFFF"/>
            <w:spacing w:before="0"/>
            <w:textAlignment w:val="baseline"/>
            <w:divId w:val="409889779"/>
          </w:pPr>
        </w:p>
      </w:sdtContent>
    </w:sdt>
    <w:p w14:paraId="7C9F1E78" w14:textId="3628D160" w:rsidR="005775A1" w:rsidRDefault="005775A1" w:rsidP="005775A1">
      <w:pPr>
        <w:divId w:val="409889779"/>
      </w:pPr>
      <w:r>
        <w:rPr>
          <w:noProof/>
        </w:rPr>
        <w:drawing>
          <wp:inline distT="0" distB="0" distL="0" distR="0" wp14:anchorId="2E243B97" wp14:editId="592A2E87">
            <wp:extent cx="11377857" cy="6069330"/>
            <wp:effectExtent l="0" t="0" r="0" b="762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79022" cy="60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328E" w14:textId="0BED461C" w:rsidR="005775A1" w:rsidRDefault="005775A1" w:rsidP="005775A1">
      <w:pPr>
        <w:divId w:val="409889779"/>
      </w:pPr>
      <w:r>
        <w:rPr>
          <w:noProof/>
        </w:rPr>
        <w:drawing>
          <wp:inline distT="0" distB="0" distL="0" distR="0" wp14:anchorId="29C5FB3D" wp14:editId="1562D760">
            <wp:extent cx="11449050" cy="6677071"/>
            <wp:effectExtent l="0" t="0" r="0" b="9525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51044" cy="66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78C" w14:textId="79911B00" w:rsidR="005775A1" w:rsidRDefault="005775A1" w:rsidP="005775A1">
      <w:pPr>
        <w:divId w:val="409889779"/>
      </w:pPr>
      <w:r>
        <w:rPr>
          <w:noProof/>
        </w:rPr>
        <w:drawing>
          <wp:inline distT="0" distB="0" distL="0" distR="0" wp14:anchorId="5F6C0B7A" wp14:editId="0A8709D6">
            <wp:extent cx="11430000" cy="5845678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41872" cy="58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BB0C" w14:textId="6C12FC54" w:rsidR="005775A1" w:rsidRDefault="005775A1" w:rsidP="005775A1">
      <w:pPr>
        <w:divId w:val="409889779"/>
      </w:pPr>
      <w:r>
        <w:rPr>
          <w:noProof/>
        </w:rPr>
        <w:drawing>
          <wp:inline distT="0" distB="0" distL="0" distR="0" wp14:anchorId="3AD37319" wp14:editId="4153A1B2">
            <wp:extent cx="11330940" cy="6020933"/>
            <wp:effectExtent l="0" t="0" r="3810" b="0"/>
            <wp:docPr id="5" name="Picture 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34358" cy="60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16A8" w14:textId="6D159E14" w:rsidR="0014736A" w:rsidRDefault="0014736A" w:rsidP="005775A1">
      <w:pPr>
        <w:divId w:val="409889779"/>
      </w:pPr>
      <w:r>
        <w:rPr>
          <w:noProof/>
        </w:rPr>
        <w:drawing>
          <wp:inline distT="0" distB="0" distL="0" distR="0" wp14:anchorId="33809B72" wp14:editId="67D83928">
            <wp:extent cx="11572875" cy="6572250"/>
            <wp:effectExtent l="0" t="0" r="952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728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4A57" w14:textId="3F7597FC" w:rsidR="0014736A" w:rsidRDefault="0014736A" w:rsidP="005775A1">
      <w:pPr>
        <w:divId w:val="409889779"/>
      </w:pPr>
      <w:r>
        <w:rPr>
          <w:noProof/>
        </w:rPr>
        <w:drawing>
          <wp:inline distT="0" distB="0" distL="0" distR="0" wp14:anchorId="3E4171F1" wp14:editId="6FBCF7A6">
            <wp:extent cx="11706225" cy="6715125"/>
            <wp:effectExtent l="0" t="0" r="9525" b="952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81FB" w14:textId="52BA68B8" w:rsidR="0014736A" w:rsidRDefault="0014736A" w:rsidP="005775A1">
      <w:pPr>
        <w:divId w:val="409889779"/>
      </w:pPr>
      <w:r>
        <w:rPr>
          <w:noProof/>
        </w:rPr>
        <w:drawing>
          <wp:inline distT="0" distB="0" distL="0" distR="0" wp14:anchorId="629530CE" wp14:editId="107E2768">
            <wp:extent cx="10963275" cy="66198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632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D90" w14:textId="715DFDDD" w:rsidR="0014736A" w:rsidRDefault="0014736A" w:rsidP="005775A1">
      <w:pPr>
        <w:divId w:val="409889779"/>
      </w:pPr>
      <w:r>
        <w:rPr>
          <w:noProof/>
        </w:rPr>
        <w:drawing>
          <wp:inline distT="0" distB="0" distL="0" distR="0" wp14:anchorId="05259082" wp14:editId="0D25774A">
            <wp:extent cx="11163300" cy="65722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907" w14:textId="7B450EC4" w:rsidR="0014736A" w:rsidRDefault="0014736A" w:rsidP="005775A1">
      <w:pPr>
        <w:divId w:val="409889779"/>
      </w:pPr>
      <w:r>
        <w:rPr>
          <w:noProof/>
        </w:rPr>
        <w:drawing>
          <wp:inline distT="0" distB="0" distL="0" distR="0" wp14:anchorId="18937A1E" wp14:editId="6CC0942E">
            <wp:extent cx="11220450" cy="663892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6213" w14:textId="774349E4" w:rsidR="00270CBC" w:rsidRDefault="00270CBC" w:rsidP="005775A1">
      <w:pPr>
        <w:divId w:val="409889779"/>
      </w:pPr>
    </w:p>
    <w:p w14:paraId="6B76AB9B" w14:textId="582694B3" w:rsidR="00270CBC" w:rsidRDefault="00270CBC" w:rsidP="005775A1">
      <w:pPr>
        <w:divId w:val="409889779"/>
      </w:pPr>
      <w:r>
        <w:t>=================================================================</w:t>
      </w:r>
      <w:r>
        <w:tab/>
      </w:r>
      <w:r>
        <w:tab/>
      </w:r>
      <w:r w:rsidRPr="00270CBC">
        <w:rPr>
          <w:b/>
          <w:bCs/>
        </w:rPr>
        <w:t>Containers &amp; PAAS</w:t>
      </w:r>
      <w:r>
        <w:tab/>
        <w:t>========================================================================</w:t>
      </w:r>
    </w:p>
    <w:p w14:paraId="5B237643" w14:textId="7A7CBD01" w:rsidR="00270CBC" w:rsidRDefault="00270CBC" w:rsidP="005775A1">
      <w:pPr>
        <w:divId w:val="409889779"/>
      </w:pPr>
    </w:p>
    <w:p w14:paraId="1E6BD94F" w14:textId="1FC92447" w:rsidR="00270CBC" w:rsidRDefault="00270CBC" w:rsidP="005775A1">
      <w:pPr>
        <w:divId w:val="409889779"/>
      </w:pPr>
      <w:r>
        <w:rPr>
          <w:noProof/>
        </w:rPr>
        <w:drawing>
          <wp:inline distT="0" distB="0" distL="0" distR="0" wp14:anchorId="2DDE882D" wp14:editId="7A19869D">
            <wp:extent cx="10949012" cy="6362700"/>
            <wp:effectExtent l="0" t="0" r="508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0777" cy="63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698D" w14:textId="404E2341" w:rsidR="00270CBC" w:rsidRDefault="00270CBC" w:rsidP="005775A1">
      <w:pPr>
        <w:divId w:val="409889779"/>
      </w:pPr>
    </w:p>
    <w:p w14:paraId="10AB55F3" w14:textId="76335046" w:rsidR="00270CBC" w:rsidRDefault="00270CBC" w:rsidP="005775A1">
      <w:pPr>
        <w:divId w:val="409889779"/>
      </w:pPr>
      <w:r>
        <w:rPr>
          <w:noProof/>
        </w:rPr>
        <w:drawing>
          <wp:inline distT="0" distB="0" distL="0" distR="0" wp14:anchorId="4A96BF29" wp14:editId="2B9109D7">
            <wp:extent cx="11041380" cy="6063455"/>
            <wp:effectExtent l="0" t="0" r="762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8737" cy="60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7F19" w14:textId="1F9B7C8B" w:rsidR="00270CBC" w:rsidRDefault="00270CBC" w:rsidP="005775A1">
      <w:pPr>
        <w:divId w:val="409889779"/>
      </w:pPr>
      <w:r>
        <w:rPr>
          <w:noProof/>
        </w:rPr>
        <w:drawing>
          <wp:inline distT="0" distB="0" distL="0" distR="0" wp14:anchorId="3FD38B69" wp14:editId="4393FE9C">
            <wp:extent cx="11125200" cy="6462977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32341" cy="64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9A1E" w14:textId="239225A7" w:rsidR="00270CBC" w:rsidRPr="005775A1" w:rsidRDefault="00270CBC" w:rsidP="005775A1">
      <w:pPr>
        <w:divId w:val="409889779"/>
      </w:pPr>
      <w:r>
        <w:rPr>
          <w:noProof/>
        </w:rPr>
        <w:drawing>
          <wp:inline distT="0" distB="0" distL="0" distR="0" wp14:anchorId="38BB4D63" wp14:editId="00BB1482">
            <wp:extent cx="11102706" cy="3444240"/>
            <wp:effectExtent l="0" t="0" r="3810" b="381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107043" cy="34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CBC" w:rsidRPr="005775A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F0F4F"/>
    <w:multiLevelType w:val="multilevel"/>
    <w:tmpl w:val="19D2F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961423"/>
    <w:multiLevelType w:val="multilevel"/>
    <w:tmpl w:val="8762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F208A3"/>
    <w:multiLevelType w:val="multilevel"/>
    <w:tmpl w:val="EBE4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AEF2F88"/>
    <w:multiLevelType w:val="multilevel"/>
    <w:tmpl w:val="7126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1D2110"/>
    <w:multiLevelType w:val="multilevel"/>
    <w:tmpl w:val="1344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074800"/>
    <w:multiLevelType w:val="multilevel"/>
    <w:tmpl w:val="D4F0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2C6A08"/>
    <w:multiLevelType w:val="multilevel"/>
    <w:tmpl w:val="22128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7F350D2"/>
    <w:multiLevelType w:val="multilevel"/>
    <w:tmpl w:val="935CC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8CC6462"/>
    <w:multiLevelType w:val="multilevel"/>
    <w:tmpl w:val="C4825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9412A6"/>
    <w:multiLevelType w:val="multilevel"/>
    <w:tmpl w:val="5C6C0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4357558"/>
    <w:multiLevelType w:val="multilevel"/>
    <w:tmpl w:val="1C88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09321F"/>
    <w:multiLevelType w:val="multilevel"/>
    <w:tmpl w:val="2332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8"/>
  </w:num>
  <w:num w:numId="5">
    <w:abstractNumId w:val="2"/>
  </w:num>
  <w:num w:numId="6">
    <w:abstractNumId w:val="5"/>
  </w:num>
  <w:num w:numId="7">
    <w:abstractNumId w:val="4"/>
  </w:num>
  <w:num w:numId="8">
    <w:abstractNumId w:val="7"/>
  </w:num>
  <w:num w:numId="9">
    <w:abstractNumId w:val="11"/>
  </w:num>
  <w:num w:numId="10">
    <w:abstractNumId w:val="0"/>
  </w:num>
  <w:num w:numId="11">
    <w:abstractNumId w:val="9"/>
  </w:num>
  <w:num w:numId="12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35EC0"/>
    <w:rsid w:val="000360F4"/>
    <w:rsid w:val="0009460C"/>
    <w:rsid w:val="00124844"/>
    <w:rsid w:val="0014736A"/>
    <w:rsid w:val="001C4984"/>
    <w:rsid w:val="002015FC"/>
    <w:rsid w:val="00230A98"/>
    <w:rsid w:val="00270CBC"/>
    <w:rsid w:val="002918E9"/>
    <w:rsid w:val="00300151"/>
    <w:rsid w:val="00370957"/>
    <w:rsid w:val="004F3AAD"/>
    <w:rsid w:val="00533C6A"/>
    <w:rsid w:val="00561D0D"/>
    <w:rsid w:val="005775A1"/>
    <w:rsid w:val="00601F94"/>
    <w:rsid w:val="00632822"/>
    <w:rsid w:val="006418D3"/>
    <w:rsid w:val="007372F8"/>
    <w:rsid w:val="007461ED"/>
    <w:rsid w:val="007821AF"/>
    <w:rsid w:val="007C0CBD"/>
    <w:rsid w:val="007C727C"/>
    <w:rsid w:val="007D2A2C"/>
    <w:rsid w:val="007F5ED3"/>
    <w:rsid w:val="008D60FC"/>
    <w:rsid w:val="0090669D"/>
    <w:rsid w:val="0093307A"/>
    <w:rsid w:val="00950A94"/>
    <w:rsid w:val="009F2635"/>
    <w:rsid w:val="00A31AF8"/>
    <w:rsid w:val="00AE5E75"/>
    <w:rsid w:val="00AF3549"/>
    <w:rsid w:val="00B25F92"/>
    <w:rsid w:val="00B8391A"/>
    <w:rsid w:val="00B96B39"/>
    <w:rsid w:val="00C148F2"/>
    <w:rsid w:val="00C34C92"/>
    <w:rsid w:val="00C41DF3"/>
    <w:rsid w:val="00CA3184"/>
    <w:rsid w:val="00D21929"/>
    <w:rsid w:val="00D35F3C"/>
    <w:rsid w:val="00D4181D"/>
    <w:rsid w:val="00D445F6"/>
    <w:rsid w:val="00D84D1D"/>
    <w:rsid w:val="00D97DC6"/>
    <w:rsid w:val="00DA1598"/>
    <w:rsid w:val="00E67062"/>
    <w:rsid w:val="00E947D7"/>
    <w:rsid w:val="00EB3065"/>
    <w:rsid w:val="00ED79D3"/>
    <w:rsid w:val="00F0413C"/>
    <w:rsid w:val="00F31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5647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087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9595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22467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3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6693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82540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40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15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762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40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229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88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844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353462">
                                                  <w:blockQuote w:val="1"/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0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68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61970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D4D40-6AEB-4910-812A-B5A6089F6C77}"/>
      </w:docPartPr>
      <w:docPartBody>
        <w:p w:rsidR="00DD0607" w:rsidRDefault="000F5340">
          <w:r w:rsidRPr="00086CC5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014EA6"/>
    <w:rsid w:val="00026E27"/>
    <w:rsid w:val="0007786E"/>
    <w:rsid w:val="000D1AF0"/>
    <w:rsid w:val="000F5340"/>
    <w:rsid w:val="00173758"/>
    <w:rsid w:val="001A5E99"/>
    <w:rsid w:val="001B68CD"/>
    <w:rsid w:val="002932F5"/>
    <w:rsid w:val="004E7F35"/>
    <w:rsid w:val="0080671E"/>
    <w:rsid w:val="009E7A54"/>
    <w:rsid w:val="00A43F0A"/>
    <w:rsid w:val="00B52743"/>
    <w:rsid w:val="00C75A71"/>
    <w:rsid w:val="00C803D9"/>
    <w:rsid w:val="00DB6AB4"/>
    <w:rsid w:val="00DD0607"/>
    <w:rsid w:val="00E313D6"/>
    <w:rsid w:val="00E332E4"/>
    <w:rsid w:val="00E87B8F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534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499586A6771148A2FD45D7C6E723A6" ma:contentTypeVersion="13" ma:contentTypeDescription="Create a new document." ma:contentTypeScope="" ma:versionID="90d4fe8af21e6cde90efb467872c421d">
  <xsd:schema xmlns:xsd="http://www.w3.org/2001/XMLSchema" xmlns:xs="http://www.w3.org/2001/XMLSchema" xmlns:p="http://schemas.microsoft.com/office/2006/metadata/properties" xmlns:ns3="1dbf5c65-0670-4327-ad5f-1246924eff50" xmlns:ns4="4acae15e-e63f-4fa1-85cb-e3026c30f633" targetNamespace="http://schemas.microsoft.com/office/2006/metadata/properties" ma:root="true" ma:fieldsID="8c1c71597107158e179c1834790952cd" ns3:_="" ns4:_="">
    <xsd:import namespace="1dbf5c65-0670-4327-ad5f-1246924eff50"/>
    <xsd:import namespace="4acae15e-e63f-4fa1-85cb-e3026c30f63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bf5c65-0670-4327-ad5f-1246924eff5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cae15e-e63f-4fa1-85cb-e3026c30f6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logPostInfo xmlns="http://www.microsoft.com/Office/Word/BlogTool">
  <PostTitle>AWS Integration Services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A6A299-0DFF-4D60-9883-4BB037FE37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BC5260-0B45-4DA4-A00A-8AB07F83B9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bf5c65-0670-4327-ad5f-1246924eff50"/>
    <ds:schemaRef ds:uri="4acae15e-e63f-4fa1-85cb-e3026c30f6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4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209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14</cp:revision>
  <dcterms:created xsi:type="dcterms:W3CDTF">2020-12-05T20:52:00Z</dcterms:created>
  <dcterms:modified xsi:type="dcterms:W3CDTF">2022-03-22T03:34:00Z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0x01010081499586A6771148A2FD45D7C6E723A6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