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26"/>
          <w:szCs w:val="32"/>
        </w:rPr>
      </w:sdtEndPr>
      <w:sdtContent>
        <w:sdt>
          <w:sdtPr>
            <w:rPr>
              <w:rFonts w:ascii="inherit" w:hAnsi="inherit"/>
              <w:color w:val="666666"/>
              <w:sz w:val="42"/>
              <w:szCs w:val="42"/>
              <w:bdr w:val="none" w:sz="0" w:space="0" w:color="auto" w:frame="1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6D2ACC2E" w:rsidR="00E947D7" w:rsidRDefault="00C03FAE">
              <w:pPr>
                <w:pStyle w:val="Publishwithline"/>
              </w:pPr>
              <w:r>
                <w:rPr>
                  <w:rFonts w:ascii="inherit" w:hAnsi="inherit"/>
                  <w:color w:val="666666"/>
                  <w:sz w:val="42"/>
                  <w:szCs w:val="42"/>
                  <w:bdr w:val="none" w:sz="0" w:space="0" w:color="auto" w:frame="1"/>
                </w:rPr>
                <w:t xml:space="preserve">VPC - </w:t>
              </w:r>
              <w:proofErr w:type="spellStart"/>
              <w:r>
                <w:rPr>
                  <w:rFonts w:ascii="inherit" w:hAnsi="inherit"/>
                  <w:color w:val="666666"/>
                  <w:sz w:val="42"/>
                  <w:szCs w:val="42"/>
                  <w:bdr w:val="none" w:sz="0" w:space="0" w:color="auto" w:frame="1"/>
                </w:rPr>
                <w:t>Sheetsheet</w:t>
              </w:r>
              <w:proofErr w:type="spellEnd"/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595F1582" w14:textId="1DE7F83A" w:rsidR="00B227DF" w:rsidRDefault="00F70675">
          <w:pPr>
            <w:pStyle w:val="Heading2"/>
            <w:shd w:val="clear" w:color="auto" w:fill="FFFFFF"/>
            <w:spacing w:before="0"/>
            <w:textAlignment w:val="baseline"/>
            <w:divId w:val="24016622"/>
          </w:pPr>
        </w:p>
      </w:sdtContent>
    </w:sdt>
    <w:p w14:paraId="672A88AF" w14:textId="71FCB3EA" w:rsidR="00C03FAE" w:rsidRDefault="00C03FAE" w:rsidP="00C03FAE">
      <w:pPr>
        <w:divId w:val="24016622"/>
      </w:pPr>
    </w:p>
    <w:p w14:paraId="068F0CFA" w14:textId="4D0B4186" w:rsidR="00C03FAE" w:rsidRDefault="00C03FAE" w:rsidP="00C03FAE">
      <w:pPr>
        <w:divId w:val="24016622"/>
      </w:pPr>
      <w:r>
        <w:rPr>
          <w:noProof/>
        </w:rPr>
        <w:drawing>
          <wp:inline distT="0" distB="0" distL="0" distR="0" wp14:anchorId="43DD95A2" wp14:editId="26C24D88">
            <wp:extent cx="10582275" cy="5419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BCF4" w14:textId="77777777" w:rsidR="00C03FAE" w:rsidRDefault="00C03FAE" w:rsidP="00C03FAE">
      <w:pPr>
        <w:divId w:val="24016622"/>
      </w:pPr>
      <w:r>
        <w:rPr>
          <w:noProof/>
        </w:rPr>
        <w:drawing>
          <wp:inline distT="0" distB="0" distL="0" distR="0" wp14:anchorId="338E8197" wp14:editId="7D0E4B2E">
            <wp:extent cx="10315575" cy="5800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B49C" w14:textId="30774686" w:rsidR="00C03FAE" w:rsidRDefault="00C03FAE" w:rsidP="00C03FAE">
      <w:pPr>
        <w:divId w:val="24016622"/>
      </w:pPr>
      <w:r>
        <w:rPr>
          <w:noProof/>
        </w:rPr>
        <w:drawing>
          <wp:inline distT="0" distB="0" distL="0" distR="0" wp14:anchorId="28670EEF" wp14:editId="14B4BDF8">
            <wp:extent cx="10106025" cy="5619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6210" w14:textId="1E754A39" w:rsidR="00C03FAE" w:rsidRDefault="00C03FAE" w:rsidP="00C03FAE">
      <w:pPr>
        <w:divId w:val="24016622"/>
      </w:pPr>
    </w:p>
    <w:p w14:paraId="14AD37B7" w14:textId="7675E72C" w:rsidR="00DC0B3B" w:rsidRDefault="00DC0B3B" w:rsidP="00C03FAE">
      <w:pPr>
        <w:divId w:val="24016622"/>
      </w:pPr>
      <w:r>
        <w:rPr>
          <w:noProof/>
        </w:rPr>
        <w:drawing>
          <wp:inline distT="0" distB="0" distL="0" distR="0" wp14:anchorId="09A680A6" wp14:editId="53A21AD3">
            <wp:extent cx="10287000" cy="5705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0CA" w14:textId="3AD2DE13" w:rsidR="00365817" w:rsidRDefault="00365817" w:rsidP="00C03FAE">
      <w:pPr>
        <w:divId w:val="24016622"/>
      </w:pPr>
      <w:r>
        <w:rPr>
          <w:noProof/>
        </w:rPr>
        <w:drawing>
          <wp:inline distT="0" distB="0" distL="0" distR="0" wp14:anchorId="2CA039B3" wp14:editId="19D255E1">
            <wp:extent cx="10039350" cy="4791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B2E" w14:textId="6D541CA7" w:rsidR="00365817" w:rsidRDefault="00365817" w:rsidP="00C03FAE">
      <w:pPr>
        <w:divId w:val="24016622"/>
      </w:pPr>
      <w:r>
        <w:rPr>
          <w:noProof/>
        </w:rPr>
        <w:drawing>
          <wp:inline distT="0" distB="0" distL="0" distR="0" wp14:anchorId="4EDC2263" wp14:editId="6E201198">
            <wp:extent cx="9925050" cy="491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F35" w14:textId="5751ACAA" w:rsidR="00C03FAE" w:rsidRDefault="00C03FAE" w:rsidP="00C03FAE">
      <w:pPr>
        <w:divId w:val="24016622"/>
      </w:pPr>
    </w:p>
    <w:p w14:paraId="7359CBB3" w14:textId="0725208B" w:rsidR="00C03FAE" w:rsidRDefault="00C03FAE" w:rsidP="00C03FAE">
      <w:pPr>
        <w:divId w:val="24016622"/>
      </w:pPr>
      <w:r>
        <w:rPr>
          <w:noProof/>
        </w:rPr>
        <w:drawing>
          <wp:inline distT="0" distB="0" distL="0" distR="0" wp14:anchorId="772B3E77" wp14:editId="51085B82">
            <wp:extent cx="10125075" cy="5057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2892" w14:textId="6DEEDAEF" w:rsidR="00C03FAE" w:rsidRDefault="00C03FAE" w:rsidP="00C03FAE">
      <w:pPr>
        <w:divId w:val="24016622"/>
      </w:pPr>
    </w:p>
    <w:p w14:paraId="7F51E9C6" w14:textId="18852C1D" w:rsidR="00C03FAE" w:rsidRDefault="00C03FAE" w:rsidP="00C03FAE">
      <w:pPr>
        <w:divId w:val="24016622"/>
      </w:pPr>
      <w:r>
        <w:rPr>
          <w:noProof/>
        </w:rPr>
        <w:drawing>
          <wp:inline distT="0" distB="0" distL="0" distR="0" wp14:anchorId="47FA0324" wp14:editId="5D57552B">
            <wp:extent cx="1049655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AF0" w14:textId="77777777" w:rsidR="00C03FAE" w:rsidRPr="00C03FAE" w:rsidRDefault="00C03FAE" w:rsidP="00C03FAE">
      <w:pPr>
        <w:divId w:val="24016622"/>
      </w:pPr>
    </w:p>
    <w:sectPr w:rsidR="00C03FAE" w:rsidRPr="00C03FA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4AAE"/>
    <w:multiLevelType w:val="multilevel"/>
    <w:tmpl w:val="6E76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F74DE4"/>
    <w:multiLevelType w:val="multilevel"/>
    <w:tmpl w:val="CCB0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870267"/>
    <w:multiLevelType w:val="multilevel"/>
    <w:tmpl w:val="C75EE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D06FB5"/>
    <w:multiLevelType w:val="multilevel"/>
    <w:tmpl w:val="83D6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06524D"/>
    <w:multiLevelType w:val="multilevel"/>
    <w:tmpl w:val="579C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546B2B"/>
    <w:multiLevelType w:val="multilevel"/>
    <w:tmpl w:val="26887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8F1B6B"/>
    <w:multiLevelType w:val="multilevel"/>
    <w:tmpl w:val="142A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363CDB"/>
    <w:multiLevelType w:val="multilevel"/>
    <w:tmpl w:val="A3988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75B0753"/>
    <w:multiLevelType w:val="multilevel"/>
    <w:tmpl w:val="623A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3B10A1"/>
    <w:multiLevelType w:val="multilevel"/>
    <w:tmpl w:val="398A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30257F6"/>
    <w:multiLevelType w:val="multilevel"/>
    <w:tmpl w:val="A7A0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50B7835"/>
    <w:multiLevelType w:val="multilevel"/>
    <w:tmpl w:val="A75E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2"/>
  </w:num>
  <w:num w:numId="5">
    <w:abstractNumId w:val="0"/>
  </w:num>
  <w:num w:numId="6">
    <w:abstractNumId w:val="9"/>
  </w:num>
  <w:num w:numId="7">
    <w:abstractNumId w:val="6"/>
  </w:num>
  <w:num w:numId="8">
    <w:abstractNumId w:val="5"/>
  </w:num>
  <w:num w:numId="9">
    <w:abstractNumId w:val="4"/>
  </w:num>
  <w:num w:numId="10">
    <w:abstractNumId w:val="10"/>
  </w:num>
  <w:num w:numId="11">
    <w:abstractNumId w:val="3"/>
  </w:num>
  <w:num w:numId="12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B760A"/>
    <w:rsid w:val="00124844"/>
    <w:rsid w:val="001C4984"/>
    <w:rsid w:val="00230A98"/>
    <w:rsid w:val="002918E9"/>
    <w:rsid w:val="0030639E"/>
    <w:rsid w:val="00365817"/>
    <w:rsid w:val="005122C0"/>
    <w:rsid w:val="00561D0D"/>
    <w:rsid w:val="006418D3"/>
    <w:rsid w:val="006B32A1"/>
    <w:rsid w:val="007372F8"/>
    <w:rsid w:val="007821AF"/>
    <w:rsid w:val="007C727C"/>
    <w:rsid w:val="007F5ED3"/>
    <w:rsid w:val="0093307A"/>
    <w:rsid w:val="00950A94"/>
    <w:rsid w:val="009F2635"/>
    <w:rsid w:val="00A10F68"/>
    <w:rsid w:val="00A31AF8"/>
    <w:rsid w:val="00AE5E75"/>
    <w:rsid w:val="00AF3549"/>
    <w:rsid w:val="00B17892"/>
    <w:rsid w:val="00B227DF"/>
    <w:rsid w:val="00B8391A"/>
    <w:rsid w:val="00B96B39"/>
    <w:rsid w:val="00C03FAE"/>
    <w:rsid w:val="00C148F2"/>
    <w:rsid w:val="00C34C92"/>
    <w:rsid w:val="00C41DF3"/>
    <w:rsid w:val="00CA5439"/>
    <w:rsid w:val="00D21929"/>
    <w:rsid w:val="00D35F3C"/>
    <w:rsid w:val="00D445F6"/>
    <w:rsid w:val="00D84D1D"/>
    <w:rsid w:val="00D97DC6"/>
    <w:rsid w:val="00DA1598"/>
    <w:rsid w:val="00DC0B3B"/>
    <w:rsid w:val="00E67062"/>
    <w:rsid w:val="00E947D7"/>
    <w:rsid w:val="00F70675"/>
    <w:rsid w:val="00F7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5647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08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12022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25607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879699-433A-4A1A-A6E0-15025B536946}"/>
      </w:docPartPr>
      <w:docPartBody>
        <w:p w:rsidR="00DD0607" w:rsidRDefault="005C7FCB">
          <w:r w:rsidRPr="00F355CC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0D1AF0"/>
    <w:rsid w:val="004C22A3"/>
    <w:rsid w:val="004E7F35"/>
    <w:rsid w:val="00501B2C"/>
    <w:rsid w:val="005B61B5"/>
    <w:rsid w:val="005C7FCB"/>
    <w:rsid w:val="0080671E"/>
    <w:rsid w:val="008F168D"/>
    <w:rsid w:val="00DD0607"/>
    <w:rsid w:val="00E232E3"/>
    <w:rsid w:val="00F76D95"/>
    <w:rsid w:val="00FD0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7FC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logPostInfo xmlns="http://www.microsoft.com/Office/Word/BlogTool">
  <PostTitle>VPC - Sheetsheet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14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3</cp:revision>
  <dcterms:created xsi:type="dcterms:W3CDTF">2021-07-11T22:03:00Z</dcterms:created>
  <dcterms:modified xsi:type="dcterms:W3CDTF">2021-07-24T12:04:00Z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