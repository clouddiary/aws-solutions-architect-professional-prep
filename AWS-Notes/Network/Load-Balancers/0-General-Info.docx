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sz w:val="22"/>
          <w:szCs w:val="20"/>
        </w:rPr>
      </w:sdtEndPr>
      <w:sdtContent>
        <w:sdt>
          <w:sdtPr>
            <w:rPr>
              <w:rFonts w:ascii="inherit" w:hAnsi="inherit"/>
              <w:color w:val="666666"/>
              <w:sz w:val="42"/>
              <w:szCs w:val="42"/>
              <w:bdr w:val="none" w:sz="0" w:space="0" w:color="auto" w:frame="1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3E895C01" w:rsidR="00E947D7" w:rsidRDefault="00ED5D38">
              <w:pPr>
                <w:pStyle w:val="Publishwithline"/>
              </w:pPr>
              <w:r>
                <w:rPr>
                  <w:rFonts w:ascii="inherit" w:hAnsi="inherit"/>
                  <w:color w:val="666666"/>
                  <w:sz w:val="42"/>
                  <w:szCs w:val="42"/>
                  <w:bdr w:val="none" w:sz="0" w:space="0" w:color="auto" w:frame="1"/>
                </w:rPr>
                <w:t>General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038ECADF" w14:textId="77777777" w:rsidR="00ED5D38" w:rsidRDefault="00093726" w:rsidP="00880719">
          <w:pPr>
            <w:numPr>
              <w:ilvl w:val="0"/>
              <w:numId w:val="22"/>
            </w:numPr>
            <w:shd w:val="clear" w:color="auto" w:fill="FFFFFF"/>
            <w:spacing w:after="0"/>
            <w:ind w:left="1125" w:firstLine="0"/>
            <w:textAlignment w:val="baseline"/>
            <w:divId w:val="1904219087"/>
          </w:pPr>
        </w:p>
      </w:sdtContent>
    </w:sdt>
    <w:p w14:paraId="5A0095A5" w14:textId="48DA6669" w:rsidR="00533C6A" w:rsidRPr="00474E67" w:rsidRDefault="00ED5D38" w:rsidP="00474E67">
      <w:pPr>
        <w:shd w:val="clear" w:color="auto" w:fill="FFFFFF"/>
        <w:spacing w:after="0"/>
        <w:ind w:left="1125"/>
        <w:textAlignment w:val="baseline"/>
        <w:divId w:val="1904219087"/>
        <w:rPr>
          <w:sz w:val="44"/>
          <w:szCs w:val="44"/>
        </w:rPr>
      </w:pPr>
      <w:r w:rsidRPr="00474E67">
        <w:rPr>
          <w:sz w:val="44"/>
          <w:szCs w:val="44"/>
        </w:rPr>
        <w:t xml:space="preserve">HTTP/HTTPS vs </w:t>
      </w:r>
      <w:proofErr w:type="spellStart"/>
      <w:r w:rsidRPr="00474E67">
        <w:rPr>
          <w:sz w:val="44"/>
          <w:szCs w:val="44"/>
        </w:rPr>
        <w:t>WebSockets</w:t>
      </w:r>
      <w:proofErr w:type="spellEnd"/>
    </w:p>
    <w:p w14:paraId="1F622FC0" w14:textId="535C3970" w:rsidR="00E34F5C" w:rsidRDefault="00E34F5C" w:rsidP="00E34F5C">
      <w:pPr>
        <w:shd w:val="clear" w:color="auto" w:fill="FFFFFF"/>
        <w:spacing w:after="0"/>
        <w:ind w:left="1125"/>
        <w:textAlignment w:val="baseline"/>
        <w:divId w:val="1904219087"/>
        <w:rPr>
          <w:sz w:val="40"/>
          <w:szCs w:val="40"/>
        </w:rPr>
      </w:pPr>
    </w:p>
    <w:p w14:paraId="7D97B224" w14:textId="244FAB0F" w:rsidR="00474E67" w:rsidRDefault="00E34F5C" w:rsidP="00880719">
      <w:pPr>
        <w:numPr>
          <w:ilvl w:val="0"/>
          <w:numId w:val="22"/>
        </w:numPr>
        <w:shd w:val="clear" w:color="auto" w:fill="FFFFFF"/>
        <w:spacing w:after="0"/>
        <w:ind w:left="1125" w:firstLine="0"/>
        <w:textAlignment w:val="baseline"/>
        <w:divId w:val="1904219087"/>
        <w:rPr>
          <w:sz w:val="40"/>
          <w:szCs w:val="40"/>
        </w:rPr>
      </w:pPr>
      <w:r>
        <w:rPr>
          <w:sz w:val="40"/>
          <w:szCs w:val="40"/>
        </w:rPr>
        <w:t>HTTP/HTTPS</w:t>
      </w:r>
    </w:p>
    <w:p w14:paraId="345FC505" w14:textId="24725A75" w:rsidR="00474E67" w:rsidRPr="00474E67" w:rsidRDefault="00474E67" w:rsidP="00474E67">
      <w:pPr>
        <w:pStyle w:val="ListParagraph"/>
        <w:numPr>
          <w:ilvl w:val="0"/>
          <w:numId w:val="44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 w:rsidRPr="00474E67">
        <w:rPr>
          <w:szCs w:val="22"/>
        </w:rPr>
        <w:t>When a request a sent to the server a connection is opened between client &amp; server.</w:t>
      </w:r>
    </w:p>
    <w:p w14:paraId="0ED19ADF" w14:textId="48599E9A" w:rsidR="00474E67" w:rsidRPr="00474E67" w:rsidRDefault="00474E67" w:rsidP="00474E67">
      <w:pPr>
        <w:pStyle w:val="ListParagraph"/>
        <w:numPr>
          <w:ilvl w:val="0"/>
          <w:numId w:val="44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 w:rsidRPr="00474E67">
        <w:rPr>
          <w:szCs w:val="22"/>
        </w:rPr>
        <w:t xml:space="preserve">Connection </w:t>
      </w:r>
      <w:r w:rsidR="00093726" w:rsidRPr="00474E67">
        <w:rPr>
          <w:szCs w:val="22"/>
        </w:rPr>
        <w:t>gets</w:t>
      </w:r>
      <w:r w:rsidRPr="00474E67">
        <w:rPr>
          <w:szCs w:val="22"/>
        </w:rPr>
        <w:t xml:space="preserve"> </w:t>
      </w:r>
      <w:proofErr w:type="gramStart"/>
      <w:r w:rsidRPr="00474E67">
        <w:rPr>
          <w:szCs w:val="22"/>
        </w:rPr>
        <w:t>closed, once</w:t>
      </w:r>
      <w:proofErr w:type="gramEnd"/>
      <w:r w:rsidRPr="00474E67">
        <w:rPr>
          <w:szCs w:val="22"/>
        </w:rPr>
        <w:t xml:space="preserve"> server sends response to the initial request.</w:t>
      </w:r>
    </w:p>
    <w:p w14:paraId="2FF0893A" w14:textId="2E5D0042" w:rsidR="00474E67" w:rsidRDefault="00474E67" w:rsidP="00474E67">
      <w:pPr>
        <w:pStyle w:val="ListParagraph"/>
        <w:numPr>
          <w:ilvl w:val="0"/>
          <w:numId w:val="44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 w:rsidRPr="00474E67">
        <w:rPr>
          <w:szCs w:val="22"/>
        </w:rPr>
        <w:t>For every new request their would-be new connection opened &amp; close</w:t>
      </w:r>
      <w:r>
        <w:rPr>
          <w:szCs w:val="22"/>
        </w:rPr>
        <w:t>d.</w:t>
      </w:r>
    </w:p>
    <w:p w14:paraId="40DFB0C7" w14:textId="2574C2B0" w:rsidR="00474E67" w:rsidRPr="00474E67" w:rsidRDefault="00474E67" w:rsidP="00474E67">
      <w:pPr>
        <w:pStyle w:val="ListParagraph"/>
        <w:numPr>
          <w:ilvl w:val="0"/>
          <w:numId w:val="44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>
        <w:rPr>
          <w:szCs w:val="22"/>
        </w:rPr>
        <w:t xml:space="preserve">http/https is </w:t>
      </w:r>
      <w:r w:rsidR="000269E8">
        <w:rPr>
          <w:szCs w:val="22"/>
        </w:rPr>
        <w:t>unidirectional (</w:t>
      </w:r>
      <w:r>
        <w:rPr>
          <w:szCs w:val="22"/>
        </w:rPr>
        <w:t>sender sends a request &amp; server re</w:t>
      </w:r>
      <w:r w:rsidR="00E34F5C">
        <w:rPr>
          <w:szCs w:val="22"/>
        </w:rPr>
        <w:t>s</w:t>
      </w:r>
      <w:r>
        <w:rPr>
          <w:szCs w:val="22"/>
        </w:rPr>
        <w:t xml:space="preserve">ponds to </w:t>
      </w:r>
      <w:r w:rsidR="00093726">
        <w:rPr>
          <w:szCs w:val="22"/>
        </w:rPr>
        <w:t>the</w:t>
      </w:r>
      <w:r>
        <w:rPr>
          <w:szCs w:val="22"/>
        </w:rPr>
        <w:t xml:space="preserve"> request but vice versa is not an option).</w:t>
      </w:r>
    </w:p>
    <w:p w14:paraId="0936D8C8" w14:textId="18272A81" w:rsidR="00ED5D38" w:rsidRDefault="00ED5D38" w:rsidP="00ED5D38">
      <w:pPr>
        <w:shd w:val="clear" w:color="auto" w:fill="FFFFFF"/>
        <w:spacing w:after="0"/>
        <w:textAlignment w:val="baseline"/>
        <w:divId w:val="1904219087"/>
      </w:pPr>
    </w:p>
    <w:p w14:paraId="31965308" w14:textId="020A7CB4" w:rsidR="00ED5D38" w:rsidRDefault="00ED5D38" w:rsidP="00ED5D38">
      <w:pPr>
        <w:shd w:val="clear" w:color="auto" w:fill="FFFFFF"/>
        <w:spacing w:after="0"/>
        <w:textAlignment w:val="baseline"/>
        <w:divId w:val="1904219087"/>
      </w:pP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200C1056" wp14:editId="09DB8465">
            <wp:extent cx="7515225" cy="3790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082B" w14:textId="369B793E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</w:pPr>
    </w:p>
    <w:p w14:paraId="05870210" w14:textId="2766DEAE" w:rsidR="00ED5D38" w:rsidRDefault="00ED5D38" w:rsidP="00880719">
      <w:pPr>
        <w:shd w:val="clear" w:color="auto" w:fill="FFFFFF"/>
        <w:spacing w:after="0"/>
        <w:ind w:left="1125"/>
        <w:textAlignment w:val="baseline"/>
        <w:divId w:val="1904219087"/>
      </w:pPr>
    </w:p>
    <w:p w14:paraId="6ECA210B" w14:textId="47C681DF" w:rsidR="00E34F5C" w:rsidRDefault="00E34F5C" w:rsidP="00E34F5C">
      <w:pPr>
        <w:numPr>
          <w:ilvl w:val="0"/>
          <w:numId w:val="22"/>
        </w:numPr>
        <w:shd w:val="clear" w:color="auto" w:fill="FFFFFF"/>
        <w:spacing w:after="0"/>
        <w:ind w:left="1125" w:firstLine="0"/>
        <w:textAlignment w:val="baseline"/>
        <w:divId w:val="1904219087"/>
        <w:rPr>
          <w:sz w:val="40"/>
          <w:szCs w:val="40"/>
        </w:rPr>
      </w:pPr>
      <w:proofErr w:type="spellStart"/>
      <w:r>
        <w:rPr>
          <w:sz w:val="40"/>
          <w:szCs w:val="40"/>
        </w:rPr>
        <w:t>WebSockets</w:t>
      </w:r>
      <w:proofErr w:type="spellEnd"/>
    </w:p>
    <w:p w14:paraId="4BC5BF54" w14:textId="77777777" w:rsidR="00E34F5C" w:rsidRPr="00474E67" w:rsidRDefault="00E34F5C" w:rsidP="00E34F5C">
      <w:pPr>
        <w:pStyle w:val="ListParagraph"/>
        <w:numPr>
          <w:ilvl w:val="2"/>
          <w:numId w:val="45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 w:rsidRPr="00474E67">
        <w:rPr>
          <w:szCs w:val="22"/>
        </w:rPr>
        <w:t>When a request a sent to the server a connection is opened between client &amp; server.</w:t>
      </w:r>
    </w:p>
    <w:p w14:paraId="7C49C4F7" w14:textId="47C6CE15" w:rsidR="00E34F5C" w:rsidRPr="00474E67" w:rsidRDefault="00E34F5C" w:rsidP="00E34F5C">
      <w:pPr>
        <w:pStyle w:val="ListParagraph"/>
        <w:numPr>
          <w:ilvl w:val="2"/>
          <w:numId w:val="45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 w:rsidRPr="00474E67">
        <w:rPr>
          <w:szCs w:val="22"/>
        </w:rPr>
        <w:t xml:space="preserve">Connection </w:t>
      </w:r>
      <w:r w:rsidR="000269E8">
        <w:rPr>
          <w:szCs w:val="22"/>
        </w:rPr>
        <w:t xml:space="preserve">doesn’t get </w:t>
      </w:r>
      <w:proofErr w:type="gramStart"/>
      <w:r w:rsidR="000269E8">
        <w:rPr>
          <w:szCs w:val="22"/>
        </w:rPr>
        <w:t>closed</w:t>
      </w:r>
      <w:r w:rsidRPr="00474E67">
        <w:rPr>
          <w:szCs w:val="22"/>
        </w:rPr>
        <w:t>, once</w:t>
      </w:r>
      <w:proofErr w:type="gramEnd"/>
      <w:r w:rsidRPr="00474E67">
        <w:rPr>
          <w:szCs w:val="22"/>
        </w:rPr>
        <w:t xml:space="preserve"> </w:t>
      </w:r>
      <w:r w:rsidR="000269E8">
        <w:rPr>
          <w:szCs w:val="22"/>
        </w:rPr>
        <w:t>server</w:t>
      </w:r>
      <w:r w:rsidRPr="00474E67">
        <w:rPr>
          <w:szCs w:val="22"/>
        </w:rPr>
        <w:t xml:space="preserve"> sends response to the initial request.</w:t>
      </w:r>
    </w:p>
    <w:p w14:paraId="35163490" w14:textId="1FB6454B" w:rsidR="00E34F5C" w:rsidRDefault="00E34F5C" w:rsidP="00E34F5C">
      <w:pPr>
        <w:pStyle w:val="ListParagraph"/>
        <w:numPr>
          <w:ilvl w:val="2"/>
          <w:numId w:val="45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r w:rsidRPr="00474E67">
        <w:rPr>
          <w:szCs w:val="22"/>
        </w:rPr>
        <w:t xml:space="preserve">For every new request </w:t>
      </w:r>
      <w:r w:rsidR="00093726" w:rsidRPr="00474E67">
        <w:rPr>
          <w:szCs w:val="22"/>
        </w:rPr>
        <w:t>there</w:t>
      </w:r>
      <w:r w:rsidRPr="00474E67">
        <w:rPr>
          <w:szCs w:val="22"/>
        </w:rPr>
        <w:t xml:space="preserve"> </w:t>
      </w:r>
      <w:r w:rsidR="000269E8">
        <w:rPr>
          <w:szCs w:val="22"/>
        </w:rPr>
        <w:t>won’t be any</w:t>
      </w:r>
      <w:r w:rsidRPr="00474E67">
        <w:rPr>
          <w:szCs w:val="22"/>
        </w:rPr>
        <w:t xml:space="preserve"> new connection </w:t>
      </w:r>
      <w:r w:rsidR="000269E8">
        <w:rPr>
          <w:szCs w:val="22"/>
        </w:rPr>
        <w:t>rather it will use same opened connection.</w:t>
      </w:r>
    </w:p>
    <w:p w14:paraId="2FEB4378" w14:textId="59B6D360" w:rsidR="00E34F5C" w:rsidRPr="00474E67" w:rsidRDefault="00E34F5C" w:rsidP="00E34F5C">
      <w:pPr>
        <w:pStyle w:val="ListParagraph"/>
        <w:numPr>
          <w:ilvl w:val="2"/>
          <w:numId w:val="45"/>
        </w:numPr>
        <w:shd w:val="clear" w:color="auto" w:fill="FFFFFF"/>
        <w:spacing w:after="0"/>
        <w:textAlignment w:val="baseline"/>
        <w:divId w:val="1904219087"/>
        <w:rPr>
          <w:szCs w:val="22"/>
        </w:rPr>
      </w:pPr>
      <w:proofErr w:type="spellStart"/>
      <w:r>
        <w:rPr>
          <w:szCs w:val="22"/>
        </w:rPr>
        <w:t>Web</w:t>
      </w:r>
      <w:r w:rsidR="000269E8">
        <w:rPr>
          <w:szCs w:val="22"/>
        </w:rPr>
        <w:t>S</w:t>
      </w:r>
      <w:r>
        <w:rPr>
          <w:szCs w:val="22"/>
        </w:rPr>
        <w:t>ockets</w:t>
      </w:r>
      <w:proofErr w:type="spellEnd"/>
      <w:r>
        <w:rPr>
          <w:szCs w:val="22"/>
        </w:rPr>
        <w:t xml:space="preserve"> are bidirectional (</w:t>
      </w:r>
      <w:r w:rsidR="000269E8">
        <w:rPr>
          <w:szCs w:val="22"/>
        </w:rPr>
        <w:t>that means both client &amp; server can send/receive requests like Chatting apps</w:t>
      </w:r>
      <w:r w:rsidR="00E82211">
        <w:rPr>
          <w:szCs w:val="22"/>
        </w:rPr>
        <w:t xml:space="preserve">, Gamming apps, </w:t>
      </w:r>
      <w:proofErr w:type="spellStart"/>
      <w:r w:rsidR="00E82211">
        <w:rPr>
          <w:szCs w:val="22"/>
        </w:rPr>
        <w:t>RealTime</w:t>
      </w:r>
      <w:proofErr w:type="spellEnd"/>
      <w:r w:rsidR="00E82211">
        <w:rPr>
          <w:szCs w:val="22"/>
        </w:rPr>
        <w:t xml:space="preserve"> apps</w:t>
      </w:r>
      <w:r>
        <w:rPr>
          <w:szCs w:val="22"/>
        </w:rPr>
        <w:t>).</w:t>
      </w:r>
    </w:p>
    <w:p w14:paraId="25712214" w14:textId="422878D8" w:rsidR="00E34F5C" w:rsidRDefault="00E34F5C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</w:p>
    <w:p w14:paraId="25B0D2C8" w14:textId="38402474" w:rsidR="00E34F5C" w:rsidRDefault="00E34F5C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  <w:r>
        <w:rPr>
          <w:noProof/>
        </w:rPr>
        <w:drawing>
          <wp:inline distT="0" distB="0" distL="0" distR="0" wp14:anchorId="60B77753" wp14:editId="48F6B89D">
            <wp:extent cx="6497781" cy="36703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9027" cy="36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49D7" w14:textId="3B75B672" w:rsidR="000269E8" w:rsidRDefault="000269E8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</w:p>
    <w:p w14:paraId="2DE5101A" w14:textId="63C2BF3D" w:rsidR="00E82211" w:rsidRDefault="00E82211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  <w:r>
        <w:rPr>
          <w:sz w:val="40"/>
          <w:szCs w:val="40"/>
        </w:rPr>
        <w:t xml:space="preserve">Example </w:t>
      </w:r>
    </w:p>
    <w:p w14:paraId="2D7B652D" w14:textId="77777777" w:rsidR="00470F47" w:rsidRPr="00470F47" w:rsidRDefault="00E82211" w:rsidP="00E82211">
      <w:pPr>
        <w:pStyle w:val="ListParagraph"/>
        <w:numPr>
          <w:ilvl w:val="3"/>
          <w:numId w:val="22"/>
        </w:numPr>
        <w:shd w:val="clear" w:color="auto" w:fill="FFFFFF"/>
        <w:spacing w:after="0"/>
        <w:textAlignment w:val="baseline"/>
        <w:divId w:val="1904219087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</w:t>
      </w:r>
      <w:r w:rsidRPr="00470F47">
        <w:rPr>
          <w:b/>
          <w:bCs/>
          <w:sz w:val="40"/>
          <w:szCs w:val="40"/>
        </w:rPr>
        <w:t>Trading</w:t>
      </w:r>
      <w:r w:rsidR="00470F47" w:rsidRPr="00470F47">
        <w:rPr>
          <w:b/>
          <w:bCs/>
          <w:sz w:val="40"/>
          <w:szCs w:val="40"/>
        </w:rPr>
        <w:t xml:space="preserve"> application</w:t>
      </w:r>
    </w:p>
    <w:p w14:paraId="412F7622" w14:textId="73FBFC53" w:rsidR="00E82211" w:rsidRPr="00E82211" w:rsidRDefault="00470F47" w:rsidP="00470F47">
      <w:pPr>
        <w:pStyle w:val="ListParagraph"/>
        <w:shd w:val="clear" w:color="auto" w:fill="FFFFFF"/>
        <w:spacing w:after="0"/>
        <w:ind w:left="2880"/>
        <w:textAlignment w:val="baseline"/>
        <w:divId w:val="1904219087"/>
        <w:rPr>
          <w:sz w:val="40"/>
          <w:szCs w:val="40"/>
        </w:rPr>
      </w:pPr>
      <w:r>
        <w:rPr>
          <w:sz w:val="40"/>
          <w:szCs w:val="40"/>
        </w:rPr>
        <w:t>Site polls for updated data on server</w:t>
      </w:r>
      <w:r w:rsidR="00E82211">
        <w:rPr>
          <w:sz w:val="40"/>
          <w:szCs w:val="40"/>
        </w:rPr>
        <w:t xml:space="preserve"> continuously updates on the site using </w:t>
      </w:r>
      <w:proofErr w:type="spellStart"/>
      <w:r w:rsidR="00E82211">
        <w:rPr>
          <w:sz w:val="40"/>
          <w:szCs w:val="40"/>
        </w:rPr>
        <w:t>WebSockets</w:t>
      </w:r>
      <w:proofErr w:type="spellEnd"/>
      <w:r w:rsidR="00E82211">
        <w:rPr>
          <w:sz w:val="40"/>
          <w:szCs w:val="40"/>
        </w:rPr>
        <w:t xml:space="preserve"> (without ajax)</w:t>
      </w:r>
    </w:p>
    <w:p w14:paraId="57028CBF" w14:textId="1628C6D7" w:rsidR="00E82211" w:rsidRDefault="00E82211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  <w:r>
        <w:rPr>
          <w:noProof/>
        </w:rPr>
        <w:drawing>
          <wp:inline distT="0" distB="0" distL="0" distR="0" wp14:anchorId="3560E426" wp14:editId="611D4890">
            <wp:extent cx="10239375" cy="5581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CEA" w14:textId="4DA39281" w:rsidR="000269E8" w:rsidRDefault="000269E8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</w:p>
    <w:p w14:paraId="17382B25" w14:textId="32A9454E" w:rsidR="00470F47" w:rsidRPr="00470F47" w:rsidRDefault="00470F47" w:rsidP="00470F47">
      <w:pPr>
        <w:pStyle w:val="ListParagraph"/>
        <w:numPr>
          <w:ilvl w:val="3"/>
          <w:numId w:val="22"/>
        </w:numPr>
        <w:shd w:val="clear" w:color="auto" w:fill="FFFFFF"/>
        <w:spacing w:after="0"/>
        <w:textAlignment w:val="baseline"/>
        <w:divId w:val="1904219087"/>
        <w:rPr>
          <w:b/>
          <w:bCs/>
          <w:sz w:val="40"/>
          <w:szCs w:val="40"/>
        </w:rPr>
      </w:pPr>
      <w:r w:rsidRPr="00470F47">
        <w:rPr>
          <w:b/>
          <w:bCs/>
          <w:sz w:val="40"/>
          <w:szCs w:val="40"/>
        </w:rPr>
        <w:t>Chat App</w:t>
      </w:r>
    </w:p>
    <w:p w14:paraId="22D47F61" w14:textId="3842EA50" w:rsidR="00470F47" w:rsidRDefault="00470F47" w:rsidP="00470F47">
      <w:pPr>
        <w:shd w:val="clear" w:color="auto" w:fill="FFFFFF"/>
        <w:spacing w:after="0"/>
        <w:textAlignment w:val="baseline"/>
        <w:divId w:val="1904219087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>
        <w:rPr>
          <w:sz w:val="40"/>
          <w:szCs w:val="40"/>
        </w:rPr>
        <w:tab/>
      </w:r>
      <w:r>
        <w:rPr>
          <w:noProof/>
        </w:rPr>
        <w:drawing>
          <wp:inline distT="0" distB="0" distL="0" distR="0" wp14:anchorId="4E9CC02D" wp14:editId="50C13DF5">
            <wp:extent cx="9666143" cy="49997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73817" cy="50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D6A7" w14:textId="77777777" w:rsidR="00000007" w:rsidRDefault="00000007" w:rsidP="00470F47">
      <w:pPr>
        <w:shd w:val="clear" w:color="auto" w:fill="FFFFFF"/>
        <w:spacing w:after="0"/>
        <w:textAlignment w:val="baseline"/>
        <w:divId w:val="1904219087"/>
        <w:rPr>
          <w:sz w:val="40"/>
          <w:szCs w:val="40"/>
        </w:rPr>
      </w:pPr>
    </w:p>
    <w:p w14:paraId="66DE15CC" w14:textId="48286C11" w:rsidR="00000007" w:rsidRPr="00470F47" w:rsidRDefault="00000007" w:rsidP="00470F47">
      <w:pPr>
        <w:shd w:val="clear" w:color="auto" w:fill="FFFFFF"/>
        <w:spacing w:after="0"/>
        <w:textAlignment w:val="baseline"/>
        <w:divId w:val="1904219087"/>
        <w:rPr>
          <w:sz w:val="40"/>
          <w:szCs w:val="40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2893C8AC" wp14:editId="3040928D">
            <wp:extent cx="9251588" cy="4653058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60379" cy="46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B09" w14:textId="77777777" w:rsidR="00093726" w:rsidRDefault="00093726" w:rsidP="00EE5039">
      <w:pPr>
        <w:shd w:val="clear" w:color="auto" w:fill="FFFFFF"/>
        <w:spacing w:after="0"/>
        <w:ind w:left="1125"/>
        <w:textAlignment w:val="baseline"/>
        <w:divId w:val="1904219087"/>
        <w:rPr>
          <w:sz w:val="44"/>
          <w:szCs w:val="44"/>
        </w:rPr>
      </w:pPr>
    </w:p>
    <w:p w14:paraId="60125972" w14:textId="2E8D126F" w:rsidR="00EE5039" w:rsidRPr="00474E67" w:rsidRDefault="00EE5039" w:rsidP="00EE5039">
      <w:pPr>
        <w:shd w:val="clear" w:color="auto" w:fill="FFFFFF"/>
        <w:spacing w:after="0"/>
        <w:ind w:left="1125"/>
        <w:textAlignment w:val="baseline"/>
        <w:divId w:val="1904219087"/>
        <w:rPr>
          <w:sz w:val="44"/>
          <w:szCs w:val="44"/>
        </w:rPr>
      </w:pPr>
      <w:r w:rsidRPr="00474E67">
        <w:rPr>
          <w:sz w:val="44"/>
          <w:szCs w:val="44"/>
        </w:rPr>
        <w:t>HTTP</w:t>
      </w:r>
      <w:r>
        <w:rPr>
          <w:sz w:val="44"/>
          <w:szCs w:val="44"/>
        </w:rPr>
        <w:t xml:space="preserve">1.1 vs </w:t>
      </w:r>
      <w:r w:rsidRPr="00474E67">
        <w:rPr>
          <w:sz w:val="44"/>
          <w:szCs w:val="44"/>
        </w:rPr>
        <w:t>HTTP</w:t>
      </w:r>
      <w:r>
        <w:rPr>
          <w:sz w:val="44"/>
          <w:szCs w:val="44"/>
        </w:rPr>
        <w:t xml:space="preserve"> 2</w:t>
      </w:r>
    </w:p>
    <w:p w14:paraId="79519B5B" w14:textId="77777777" w:rsidR="000269E8" w:rsidRDefault="000269E8" w:rsidP="00E34F5C">
      <w:pPr>
        <w:shd w:val="clear" w:color="auto" w:fill="FFFFFF"/>
        <w:spacing w:after="0"/>
        <w:ind w:left="1440"/>
        <w:textAlignment w:val="baseline"/>
        <w:divId w:val="1904219087"/>
        <w:rPr>
          <w:sz w:val="40"/>
          <w:szCs w:val="40"/>
        </w:rPr>
      </w:pPr>
    </w:p>
    <w:p w14:paraId="30797BE6" w14:textId="77777777" w:rsidR="00ED5D38" w:rsidRDefault="00ED5D38" w:rsidP="00880719">
      <w:pPr>
        <w:shd w:val="clear" w:color="auto" w:fill="FFFFFF"/>
        <w:spacing w:after="0"/>
        <w:ind w:left="1125"/>
        <w:textAlignment w:val="baseline"/>
        <w:divId w:val="1904219087"/>
      </w:pPr>
    </w:p>
    <w:p w14:paraId="0FC70E2F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302D341F" wp14:editId="513547FA">
            <wp:extent cx="9191625" cy="5200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136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</w:p>
    <w:p w14:paraId="2C07C10A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</w:p>
    <w:p w14:paraId="4085701A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04171CF0" wp14:editId="05BDD1DF">
            <wp:extent cx="9379528" cy="43819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7643" cy="44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C9F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5E2911B4" wp14:editId="68992159">
            <wp:extent cx="9441873" cy="3420698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51580" cy="34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BE2C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  <w:r>
        <w:rPr>
          <w:noProof/>
        </w:rPr>
        <w:drawing>
          <wp:inline distT="0" distB="0" distL="0" distR="0" wp14:anchorId="55A12FF1" wp14:editId="23B91DE0">
            <wp:extent cx="9677400" cy="480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77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2BB" w14:textId="77777777" w:rsidR="00880719" w:rsidRPr="008B38CB" w:rsidRDefault="00880719" w:rsidP="00880719">
      <w:pPr>
        <w:shd w:val="clear" w:color="auto" w:fill="FFFFFF"/>
        <w:spacing w:after="0"/>
        <w:ind w:left="1125"/>
        <w:textAlignment w:val="baseline"/>
        <w:divId w:val="1904219087"/>
        <w:rPr>
          <w:rFonts w:ascii="inherit" w:hAnsi="inherit"/>
          <w:color w:val="00B050"/>
          <w:sz w:val="27"/>
          <w:szCs w:val="27"/>
        </w:rPr>
      </w:pPr>
    </w:p>
    <w:p w14:paraId="2D6181DE" w14:textId="77777777" w:rsidR="00880719" w:rsidRDefault="00880719" w:rsidP="00880719">
      <w:pPr>
        <w:shd w:val="clear" w:color="auto" w:fill="FFFFFF"/>
        <w:spacing w:after="0"/>
        <w:ind w:left="1125"/>
        <w:textAlignment w:val="baseline"/>
        <w:divId w:val="1904219087"/>
      </w:pPr>
    </w:p>
    <w:sectPr w:rsidR="0088071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5BEF"/>
    <w:multiLevelType w:val="multilevel"/>
    <w:tmpl w:val="63E4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03992"/>
    <w:multiLevelType w:val="multilevel"/>
    <w:tmpl w:val="A2D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9137A"/>
    <w:multiLevelType w:val="multilevel"/>
    <w:tmpl w:val="C240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184779"/>
    <w:multiLevelType w:val="multilevel"/>
    <w:tmpl w:val="4DD8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6A0010"/>
    <w:multiLevelType w:val="multilevel"/>
    <w:tmpl w:val="49884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850555"/>
    <w:multiLevelType w:val="multilevel"/>
    <w:tmpl w:val="7FD6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8D34E1"/>
    <w:multiLevelType w:val="multilevel"/>
    <w:tmpl w:val="D670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E1472"/>
    <w:multiLevelType w:val="multilevel"/>
    <w:tmpl w:val="10DE9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32276E"/>
    <w:multiLevelType w:val="multilevel"/>
    <w:tmpl w:val="CED45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F3D1AE5"/>
    <w:multiLevelType w:val="multilevel"/>
    <w:tmpl w:val="F988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48429C"/>
    <w:multiLevelType w:val="multilevel"/>
    <w:tmpl w:val="45EE2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6F1864"/>
    <w:multiLevelType w:val="multilevel"/>
    <w:tmpl w:val="E04E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2B4B8E"/>
    <w:multiLevelType w:val="multilevel"/>
    <w:tmpl w:val="7D10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E53ABB"/>
    <w:multiLevelType w:val="multilevel"/>
    <w:tmpl w:val="C0946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C5128E"/>
    <w:multiLevelType w:val="multilevel"/>
    <w:tmpl w:val="FF3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ED7BD0"/>
    <w:multiLevelType w:val="multilevel"/>
    <w:tmpl w:val="57F6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74171B5"/>
    <w:multiLevelType w:val="multilevel"/>
    <w:tmpl w:val="07F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490541"/>
    <w:multiLevelType w:val="multilevel"/>
    <w:tmpl w:val="56DE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A91EFF"/>
    <w:multiLevelType w:val="multilevel"/>
    <w:tmpl w:val="84AAF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BD22829"/>
    <w:multiLevelType w:val="multilevel"/>
    <w:tmpl w:val="AEE05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376520"/>
    <w:multiLevelType w:val="multilevel"/>
    <w:tmpl w:val="A07C2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F6387E"/>
    <w:multiLevelType w:val="multilevel"/>
    <w:tmpl w:val="E172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3AF493B"/>
    <w:multiLevelType w:val="multilevel"/>
    <w:tmpl w:val="4E9E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4D4093"/>
    <w:multiLevelType w:val="multilevel"/>
    <w:tmpl w:val="1A1A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7FC4377"/>
    <w:multiLevelType w:val="multilevel"/>
    <w:tmpl w:val="BFE4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A40837"/>
    <w:multiLevelType w:val="multilevel"/>
    <w:tmpl w:val="B19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C1410D"/>
    <w:multiLevelType w:val="multilevel"/>
    <w:tmpl w:val="7DFE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3622CE0"/>
    <w:multiLevelType w:val="multilevel"/>
    <w:tmpl w:val="99329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3B16596"/>
    <w:multiLevelType w:val="multilevel"/>
    <w:tmpl w:val="45F8A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3270BA"/>
    <w:multiLevelType w:val="multilevel"/>
    <w:tmpl w:val="A418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7D43992"/>
    <w:multiLevelType w:val="multilevel"/>
    <w:tmpl w:val="9F9A6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AFC4196"/>
    <w:multiLevelType w:val="hybridMultilevel"/>
    <w:tmpl w:val="CD5CDD02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2" w15:restartNumberingAfterBreak="0">
    <w:nsid w:val="5EEE1245"/>
    <w:multiLevelType w:val="multilevel"/>
    <w:tmpl w:val="49C68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5497D8E"/>
    <w:multiLevelType w:val="multilevel"/>
    <w:tmpl w:val="29EC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6E06136"/>
    <w:multiLevelType w:val="multilevel"/>
    <w:tmpl w:val="2F6E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9681A3F"/>
    <w:multiLevelType w:val="multilevel"/>
    <w:tmpl w:val="2B9EB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BFA179F"/>
    <w:multiLevelType w:val="multilevel"/>
    <w:tmpl w:val="BDE8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D10440A"/>
    <w:multiLevelType w:val="multilevel"/>
    <w:tmpl w:val="07FC9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EEA6695"/>
    <w:multiLevelType w:val="multilevel"/>
    <w:tmpl w:val="3E00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344389A"/>
    <w:multiLevelType w:val="multilevel"/>
    <w:tmpl w:val="5D3C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513AE2"/>
    <w:multiLevelType w:val="multilevel"/>
    <w:tmpl w:val="5BFC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5FB7832"/>
    <w:multiLevelType w:val="multilevel"/>
    <w:tmpl w:val="F57A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B900546"/>
    <w:multiLevelType w:val="multilevel"/>
    <w:tmpl w:val="13446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08094A"/>
    <w:multiLevelType w:val="multilevel"/>
    <w:tmpl w:val="FB56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E2701B7"/>
    <w:multiLevelType w:val="multilevel"/>
    <w:tmpl w:val="09AA1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10"/>
  </w:num>
  <w:num w:numId="3">
    <w:abstractNumId w:val="19"/>
  </w:num>
  <w:num w:numId="4">
    <w:abstractNumId w:val="24"/>
  </w:num>
  <w:num w:numId="5">
    <w:abstractNumId w:val="35"/>
  </w:num>
  <w:num w:numId="6">
    <w:abstractNumId w:val="3"/>
  </w:num>
  <w:num w:numId="7">
    <w:abstractNumId w:val="4"/>
  </w:num>
  <w:num w:numId="8">
    <w:abstractNumId w:val="11"/>
  </w:num>
  <w:num w:numId="9">
    <w:abstractNumId w:val="27"/>
  </w:num>
  <w:num w:numId="10">
    <w:abstractNumId w:val="34"/>
  </w:num>
  <w:num w:numId="11">
    <w:abstractNumId w:val="32"/>
  </w:num>
  <w:num w:numId="12">
    <w:abstractNumId w:val="38"/>
  </w:num>
  <w:num w:numId="13">
    <w:abstractNumId w:val="21"/>
  </w:num>
  <w:num w:numId="14">
    <w:abstractNumId w:val="20"/>
  </w:num>
  <w:num w:numId="15">
    <w:abstractNumId w:val="30"/>
  </w:num>
  <w:num w:numId="16">
    <w:abstractNumId w:val="15"/>
  </w:num>
  <w:num w:numId="17">
    <w:abstractNumId w:val="17"/>
  </w:num>
  <w:num w:numId="18">
    <w:abstractNumId w:val="26"/>
  </w:num>
  <w:num w:numId="19">
    <w:abstractNumId w:val="14"/>
  </w:num>
  <w:num w:numId="20">
    <w:abstractNumId w:val="25"/>
  </w:num>
  <w:num w:numId="21">
    <w:abstractNumId w:val="42"/>
  </w:num>
  <w:num w:numId="22">
    <w:abstractNumId w:val="28"/>
  </w:num>
  <w:num w:numId="23">
    <w:abstractNumId w:val="18"/>
  </w:num>
  <w:num w:numId="24">
    <w:abstractNumId w:val="9"/>
  </w:num>
  <w:num w:numId="25">
    <w:abstractNumId w:val="39"/>
  </w:num>
  <w:num w:numId="26">
    <w:abstractNumId w:val="6"/>
  </w:num>
  <w:num w:numId="27">
    <w:abstractNumId w:val="33"/>
  </w:num>
  <w:num w:numId="28">
    <w:abstractNumId w:val="23"/>
  </w:num>
  <w:num w:numId="29">
    <w:abstractNumId w:val="2"/>
  </w:num>
  <w:num w:numId="30">
    <w:abstractNumId w:val="44"/>
  </w:num>
  <w:num w:numId="31">
    <w:abstractNumId w:val="40"/>
  </w:num>
  <w:num w:numId="32">
    <w:abstractNumId w:val="12"/>
  </w:num>
  <w:num w:numId="33">
    <w:abstractNumId w:val="37"/>
  </w:num>
  <w:num w:numId="34">
    <w:abstractNumId w:val="29"/>
  </w:num>
  <w:num w:numId="35">
    <w:abstractNumId w:val="41"/>
  </w:num>
  <w:num w:numId="36">
    <w:abstractNumId w:val="1"/>
  </w:num>
  <w:num w:numId="37">
    <w:abstractNumId w:val="36"/>
  </w:num>
  <w:num w:numId="38">
    <w:abstractNumId w:val="8"/>
  </w:num>
  <w:num w:numId="39">
    <w:abstractNumId w:val="43"/>
  </w:num>
  <w:num w:numId="40">
    <w:abstractNumId w:val="5"/>
  </w:num>
  <w:num w:numId="41">
    <w:abstractNumId w:val="22"/>
  </w:num>
  <w:num w:numId="42">
    <w:abstractNumId w:val="0"/>
  </w:num>
  <w:num w:numId="43">
    <w:abstractNumId w:val="13"/>
  </w:num>
  <w:num w:numId="44">
    <w:abstractNumId w:val="31"/>
  </w:num>
  <w:num w:numId="45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00007"/>
    <w:rsid w:val="000269E8"/>
    <w:rsid w:val="00093726"/>
    <w:rsid w:val="00124844"/>
    <w:rsid w:val="001836D3"/>
    <w:rsid w:val="001C4984"/>
    <w:rsid w:val="00230A98"/>
    <w:rsid w:val="002918E9"/>
    <w:rsid w:val="003D7D4B"/>
    <w:rsid w:val="00470F47"/>
    <w:rsid w:val="00474E67"/>
    <w:rsid w:val="00533C6A"/>
    <w:rsid w:val="00561D0D"/>
    <w:rsid w:val="006418D3"/>
    <w:rsid w:val="007372F8"/>
    <w:rsid w:val="007821AF"/>
    <w:rsid w:val="0079187C"/>
    <w:rsid w:val="007C0CBD"/>
    <w:rsid w:val="007C727C"/>
    <w:rsid w:val="007F5ED3"/>
    <w:rsid w:val="00842FC0"/>
    <w:rsid w:val="00880719"/>
    <w:rsid w:val="008F382A"/>
    <w:rsid w:val="0093307A"/>
    <w:rsid w:val="00950A94"/>
    <w:rsid w:val="009F2635"/>
    <w:rsid w:val="00A31AF8"/>
    <w:rsid w:val="00AE5E75"/>
    <w:rsid w:val="00AF3549"/>
    <w:rsid w:val="00B8391A"/>
    <w:rsid w:val="00B96B39"/>
    <w:rsid w:val="00C148F2"/>
    <w:rsid w:val="00C34C92"/>
    <w:rsid w:val="00C41DF3"/>
    <w:rsid w:val="00D21929"/>
    <w:rsid w:val="00D35F3C"/>
    <w:rsid w:val="00D445F6"/>
    <w:rsid w:val="00D84D1D"/>
    <w:rsid w:val="00D97DC6"/>
    <w:rsid w:val="00DA1598"/>
    <w:rsid w:val="00E34F5C"/>
    <w:rsid w:val="00E67062"/>
    <w:rsid w:val="00E82211"/>
    <w:rsid w:val="00E947D7"/>
    <w:rsid w:val="00ED5D38"/>
    <w:rsid w:val="00EE5039"/>
    <w:rsid w:val="00F2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  <w:rsid w:val="00EE5039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47372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E9F65-399D-473F-9FE9-9ABCEBD5C811}"/>
      </w:docPartPr>
      <w:docPartBody>
        <w:p w:rsidR="00DD0607" w:rsidRDefault="005B2914">
          <w:r w:rsidRPr="009C0C8B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3682A"/>
    <w:rsid w:val="000D1AF0"/>
    <w:rsid w:val="002B31ED"/>
    <w:rsid w:val="004E7F35"/>
    <w:rsid w:val="005106E3"/>
    <w:rsid w:val="00584E3D"/>
    <w:rsid w:val="005B2914"/>
    <w:rsid w:val="0080671E"/>
    <w:rsid w:val="00A221B7"/>
    <w:rsid w:val="00DD0607"/>
    <w:rsid w:val="00DD7F7E"/>
    <w:rsid w:val="00F62F0A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291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3.xml><?xml version="1.0" encoding="utf-8"?>
<BlogPostInfo xmlns="http://www.microsoft.com/Office/Word/BlogTool">
  <PostTitle>General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4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52</TotalTime>
  <Pages>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11</cp:revision>
  <dcterms:created xsi:type="dcterms:W3CDTF">2020-12-19T21:48:00Z</dcterms:created>
  <dcterms:modified xsi:type="dcterms:W3CDTF">2022-03-12T20:36:00Z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